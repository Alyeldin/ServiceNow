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E2C7" w14:textId="6D07367D" w:rsidR="006D435B" w:rsidRPr="005A34AF" w:rsidRDefault="004E79A2" w:rsidP="004E79A2">
      <w:pPr>
        <w:pStyle w:val="Heading1"/>
        <w:spacing w:after="0" w:line="360" w:lineRule="auto"/>
        <w:rPr>
          <w:sz w:val="96"/>
          <w:szCs w:val="28"/>
        </w:rPr>
      </w:pPr>
      <w:r w:rsidRPr="005A34AF">
        <w:rPr>
          <w:sz w:val="96"/>
          <w:szCs w:val="28"/>
        </w:rPr>
        <w:t>Day</w:t>
      </w:r>
      <w:r w:rsidR="005A34AF">
        <w:rPr>
          <w:sz w:val="96"/>
          <w:szCs w:val="28"/>
        </w:rPr>
        <w:t xml:space="preserve"> </w:t>
      </w:r>
      <w:r w:rsidRPr="005A34AF">
        <w:rPr>
          <w:sz w:val="96"/>
          <w:szCs w:val="28"/>
        </w:rPr>
        <w:t>3 lab Answers</w:t>
      </w:r>
    </w:p>
    <w:p w14:paraId="6786D38B" w14:textId="5AADC22F" w:rsidR="006D435B" w:rsidRDefault="004E79A2">
      <w:pPr>
        <w:pStyle w:val="Heading2"/>
      </w:pPr>
      <w:r>
        <w:t>Task 1</w:t>
      </w:r>
    </w:p>
    <w:p w14:paraId="36088AD1" w14:textId="1FA6E65D" w:rsidR="00CC3A7F" w:rsidRDefault="004E79A2" w:rsidP="004E79A2">
      <w:pPr>
        <w:pStyle w:val="BlockText"/>
      </w:pPr>
      <w:r>
        <w:t>Prevent Table Extension:</w:t>
      </w:r>
      <w:r>
        <w:br/>
      </w:r>
      <w:r w:rsidRPr="004E79A2">
        <w:drawing>
          <wp:inline distT="0" distB="0" distL="0" distR="0" wp14:anchorId="77CA117E" wp14:editId="0DEB3743">
            <wp:extent cx="5822830" cy="2015239"/>
            <wp:effectExtent l="0" t="0" r="6985" b="4445"/>
            <wp:docPr id="168464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47104" name=""/>
                    <pic:cNvPicPr/>
                  </pic:nvPicPr>
                  <pic:blipFill rotWithShape="1">
                    <a:blip r:embed="rId7"/>
                    <a:srcRect l="17253" r="8759" b="4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675" cy="2049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82B0F" w14:textId="4502958E" w:rsidR="004E79A2" w:rsidRDefault="004E79A2" w:rsidP="004E79A2">
      <w:pPr>
        <w:pStyle w:val="Heading2"/>
      </w:pPr>
      <w:r>
        <w:t xml:space="preserve">Task </w:t>
      </w:r>
      <w:r>
        <w:t>2</w:t>
      </w:r>
    </w:p>
    <w:p w14:paraId="54F81AFB" w14:textId="77777777" w:rsidR="004E79A2" w:rsidRDefault="004E79A2" w:rsidP="004E79A2">
      <w:pPr>
        <w:pStyle w:val="BlockText"/>
      </w:pPr>
      <w:r>
        <w:t>Create a child Table</w:t>
      </w:r>
      <w:r>
        <w:t>:</w:t>
      </w:r>
      <w:r>
        <w:br/>
      </w:r>
      <w:r w:rsidRPr="004E79A2">
        <w:drawing>
          <wp:inline distT="0" distB="0" distL="0" distR="0" wp14:anchorId="63F18D7C" wp14:editId="1A45C3F0">
            <wp:extent cx="5608692" cy="1975449"/>
            <wp:effectExtent l="0" t="0" r="0" b="6350"/>
            <wp:docPr id="88373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36803" name=""/>
                    <pic:cNvPicPr/>
                  </pic:nvPicPr>
                  <pic:blipFill rotWithShape="1">
                    <a:blip r:embed="rId8"/>
                    <a:srcRect l="17253" r="9280" b="46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424" cy="2046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AA1C3" w14:textId="36AE56F9" w:rsidR="004E79A2" w:rsidRDefault="004E79A2" w:rsidP="004E79A2">
      <w:pPr>
        <w:pStyle w:val="Heading2"/>
      </w:pPr>
      <w:r>
        <w:lastRenderedPageBreak/>
        <w:t xml:space="preserve">Task </w:t>
      </w:r>
      <w:r w:rsidR="00321658">
        <w:t>3</w:t>
      </w:r>
    </w:p>
    <w:p w14:paraId="12753227" w14:textId="77777777" w:rsidR="00321658" w:rsidRDefault="00321658" w:rsidP="004E79A2">
      <w:pPr>
        <w:pStyle w:val="BlockText"/>
      </w:pPr>
      <w:r>
        <w:t>Create Fields</w:t>
      </w:r>
      <w:r w:rsidR="004E79A2">
        <w:t>:</w:t>
      </w:r>
      <w:r>
        <w:br/>
      </w:r>
      <w:r>
        <w:rPr>
          <w:noProof/>
        </w:rPr>
        <w:drawing>
          <wp:inline distT="0" distB="0" distL="0" distR="0" wp14:anchorId="6834DA1F" wp14:editId="3608B5A9">
            <wp:extent cx="6400800" cy="903605"/>
            <wp:effectExtent l="0" t="0" r="0" b="0"/>
            <wp:docPr id="13641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7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Created 3 fields named Dish Name, Table number and quantity and added them to a form builder</w:t>
      </w:r>
    </w:p>
    <w:p w14:paraId="3E890994" w14:textId="3DFACBEB" w:rsidR="00321658" w:rsidRDefault="00321658" w:rsidP="00321658">
      <w:pPr>
        <w:pStyle w:val="Heading2"/>
      </w:pPr>
      <w:r>
        <w:t xml:space="preserve">Task </w:t>
      </w:r>
      <w:r>
        <w:t>4</w:t>
      </w:r>
    </w:p>
    <w:p w14:paraId="5941036C" w14:textId="23DB6C8D" w:rsidR="00316FD7" w:rsidRPr="00316FD7" w:rsidRDefault="00056D46" w:rsidP="00316FD7">
      <w:pPr>
        <w:pStyle w:val="BlockText"/>
      </w:pPr>
      <w:r>
        <w:t>Reference Name:</w:t>
      </w:r>
      <w:r>
        <w:br/>
      </w:r>
      <w:r w:rsidR="00F401A1" w:rsidRPr="00F401A1">
        <w:drawing>
          <wp:inline distT="0" distB="0" distL="0" distR="0" wp14:anchorId="5756039C" wp14:editId="2811C367">
            <wp:extent cx="6583918" cy="3116911"/>
            <wp:effectExtent l="0" t="0" r="7620" b="7620"/>
            <wp:docPr id="20139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9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3681" cy="312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FD7">
        <w:br w:type="page"/>
      </w:r>
    </w:p>
    <w:p w14:paraId="71E4EE06" w14:textId="02E4D507" w:rsidR="00316FD7" w:rsidRDefault="00316FD7" w:rsidP="00316FD7">
      <w:pPr>
        <w:pStyle w:val="Heading2"/>
      </w:pPr>
      <w:r>
        <w:lastRenderedPageBreak/>
        <w:t xml:space="preserve">Task </w:t>
      </w:r>
      <w:r>
        <w:t>5</w:t>
      </w:r>
    </w:p>
    <w:p w14:paraId="7D6F1AD2" w14:textId="7C3D28CB" w:rsidR="00316FD7" w:rsidRDefault="00316FD7" w:rsidP="00316FD7">
      <w:pPr>
        <w:pStyle w:val="BlockText"/>
      </w:pPr>
      <w:r w:rsidRPr="00316FD7">
        <w:t>Dictionary Configuration</w:t>
      </w:r>
      <w:r>
        <w:t>:</w:t>
      </w:r>
    </w:p>
    <w:p w14:paraId="38F871A7" w14:textId="41F209CF" w:rsidR="00316FD7" w:rsidRDefault="00316FD7" w:rsidP="00316FD7">
      <w:pPr>
        <w:pStyle w:val="BlockText"/>
      </w:pPr>
      <w:r w:rsidRPr="00316FD7">
        <w:drawing>
          <wp:inline distT="0" distB="0" distL="0" distR="0" wp14:anchorId="422A9B09" wp14:editId="56DEDED8">
            <wp:extent cx="5979698" cy="2258170"/>
            <wp:effectExtent l="0" t="0" r="2540" b="8890"/>
            <wp:docPr id="118140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02934" name=""/>
                    <pic:cNvPicPr/>
                  </pic:nvPicPr>
                  <pic:blipFill rotWithShape="1">
                    <a:blip r:embed="rId11"/>
                    <a:srcRect b="8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13" cy="2270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CE8CA" w14:textId="62E2B20E" w:rsidR="00316FD7" w:rsidRDefault="00316FD7" w:rsidP="00316FD7">
      <w:pPr>
        <w:pStyle w:val="Heading2"/>
      </w:pPr>
      <w:r>
        <w:t xml:space="preserve">Task </w:t>
      </w:r>
      <w:r>
        <w:t>6</w:t>
      </w:r>
    </w:p>
    <w:p w14:paraId="746D10B0" w14:textId="040F7261" w:rsidR="009D437F" w:rsidRDefault="00AB156C" w:rsidP="00C205A7">
      <w:pPr>
        <w:pStyle w:val="BlockText"/>
      </w:pPr>
      <w:r>
        <w:t>Dictionary Override</w:t>
      </w:r>
      <w:r w:rsidR="00316FD7">
        <w:t>:</w:t>
      </w:r>
      <w:r w:rsidR="009D437F">
        <w:br/>
      </w:r>
      <w:r w:rsidR="009D437F" w:rsidRPr="009D437F">
        <w:drawing>
          <wp:inline distT="0" distB="0" distL="0" distR="0" wp14:anchorId="5FA3A25E" wp14:editId="7D58D732">
            <wp:extent cx="5645426" cy="2756066"/>
            <wp:effectExtent l="0" t="0" r="0" b="6350"/>
            <wp:docPr id="37089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6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804" cy="275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5A7">
        <w:br/>
      </w:r>
    </w:p>
    <w:p w14:paraId="2DE6B447" w14:textId="73B3DFDA" w:rsidR="009D437F" w:rsidRDefault="009D437F" w:rsidP="009D437F">
      <w:pPr>
        <w:pStyle w:val="Heading2"/>
      </w:pPr>
      <w:r>
        <w:lastRenderedPageBreak/>
        <w:t xml:space="preserve">Task </w:t>
      </w:r>
      <w:r>
        <w:t>7</w:t>
      </w:r>
    </w:p>
    <w:p w14:paraId="1CB70AA5" w14:textId="69D367C4" w:rsidR="009D437F" w:rsidRDefault="00C205A7" w:rsidP="009D437F">
      <w:pPr>
        <w:pStyle w:val="BlockText"/>
      </w:pPr>
      <w:r>
        <w:t>Validation:</w:t>
      </w:r>
      <w:r>
        <w:br/>
      </w:r>
      <w:r w:rsidR="00784A58" w:rsidRPr="00784A58">
        <w:drawing>
          <wp:inline distT="0" distB="0" distL="0" distR="0" wp14:anchorId="6E40A743" wp14:editId="5E9F745E">
            <wp:extent cx="6400800" cy="2038985"/>
            <wp:effectExtent l="0" t="0" r="0" b="0"/>
            <wp:docPr id="192034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41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849E" w14:textId="0A811F48" w:rsidR="009D437F" w:rsidRDefault="009D437F" w:rsidP="009D437F">
      <w:pPr>
        <w:pStyle w:val="Heading2"/>
      </w:pPr>
      <w:r>
        <w:t xml:space="preserve">Task </w:t>
      </w:r>
      <w:r>
        <w:t>8</w:t>
      </w:r>
    </w:p>
    <w:p w14:paraId="4B75E0E3" w14:textId="1BC4C475" w:rsidR="00BE148D" w:rsidRDefault="00BE148D" w:rsidP="00BE148D">
      <w:pPr>
        <w:pStyle w:val="BlockText"/>
      </w:pPr>
      <w:r>
        <w:t>Default Form Design</w:t>
      </w:r>
      <w:r>
        <w:t>:</w:t>
      </w:r>
      <w:r>
        <w:br/>
      </w:r>
      <w:r w:rsidRPr="00BE148D">
        <w:drawing>
          <wp:inline distT="0" distB="0" distL="0" distR="0" wp14:anchorId="4660BF4B" wp14:editId="753036DC">
            <wp:extent cx="6400800" cy="1513840"/>
            <wp:effectExtent l="0" t="0" r="0" b="0"/>
            <wp:docPr id="8537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48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0E06" w14:textId="77777777" w:rsidR="00BE148D" w:rsidRDefault="00BE148D" w:rsidP="00BE148D">
      <w:pPr>
        <w:pStyle w:val="Heading2"/>
      </w:pPr>
    </w:p>
    <w:p w14:paraId="3DFEEA72" w14:textId="4570D05B" w:rsidR="00BE148D" w:rsidRDefault="00BE148D" w:rsidP="00BE148D">
      <w:pPr>
        <w:pStyle w:val="Heading2"/>
      </w:pPr>
      <w:r>
        <w:t xml:space="preserve">Task </w:t>
      </w:r>
      <w:r>
        <w:t>9</w:t>
      </w:r>
    </w:p>
    <w:p w14:paraId="1B903057" w14:textId="77777777" w:rsidR="00BE148D" w:rsidRDefault="00BE148D" w:rsidP="00BE148D">
      <w:pPr>
        <w:pStyle w:val="BlockText"/>
      </w:pPr>
      <w:r>
        <w:t>Chef View</w:t>
      </w:r>
      <w:r>
        <w:t>:</w:t>
      </w:r>
      <w:r>
        <w:br/>
      </w:r>
      <w:r w:rsidRPr="00BE148D">
        <w:drawing>
          <wp:inline distT="0" distB="0" distL="0" distR="0" wp14:anchorId="485BB1CD" wp14:editId="4D2A5A1A">
            <wp:extent cx="6400800" cy="706755"/>
            <wp:effectExtent l="0" t="0" r="0" b="0"/>
            <wp:docPr id="146558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0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Manager View:</w:t>
      </w:r>
      <w:r>
        <w:br/>
      </w:r>
      <w:r w:rsidRPr="00BE148D">
        <w:drawing>
          <wp:inline distT="0" distB="0" distL="0" distR="0" wp14:anchorId="4166B140" wp14:editId="15591D37">
            <wp:extent cx="6400800" cy="780415"/>
            <wp:effectExtent l="0" t="0" r="0" b="635"/>
            <wp:docPr id="2497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7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357A" w14:textId="0484BD43" w:rsidR="00BE148D" w:rsidRDefault="00BE148D" w:rsidP="00BE148D">
      <w:pPr>
        <w:pStyle w:val="Heading2"/>
      </w:pPr>
      <w:r>
        <w:t xml:space="preserve">Task </w:t>
      </w:r>
      <w:r>
        <w:t>10</w:t>
      </w:r>
    </w:p>
    <w:p w14:paraId="2E5F41D1" w14:textId="7751CA3F" w:rsidR="00BE148D" w:rsidRDefault="00BE148D" w:rsidP="00BE148D">
      <w:pPr>
        <w:pStyle w:val="BlockText"/>
      </w:pPr>
      <w:r>
        <w:t xml:space="preserve">Custom List </w:t>
      </w:r>
      <w:r w:rsidR="00F114E6">
        <w:t>View:</w:t>
      </w:r>
      <w:r>
        <w:br/>
      </w:r>
      <w:r w:rsidRPr="00BE148D">
        <w:drawing>
          <wp:inline distT="0" distB="0" distL="0" distR="0" wp14:anchorId="79062D60" wp14:editId="4D77D1FA">
            <wp:extent cx="6400800" cy="1999615"/>
            <wp:effectExtent l="0" t="0" r="0" b="635"/>
            <wp:docPr id="5331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2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8C2E" w14:textId="77777777" w:rsidR="00BE148D" w:rsidRDefault="00BE148D" w:rsidP="00BE148D">
      <w:pPr>
        <w:pStyle w:val="BlockText"/>
      </w:pPr>
    </w:p>
    <w:p w14:paraId="2E9CA7AF" w14:textId="77777777" w:rsidR="00BE148D" w:rsidRDefault="00BE148D" w:rsidP="00BE148D">
      <w:pPr>
        <w:pStyle w:val="BlockText"/>
      </w:pPr>
    </w:p>
    <w:p w14:paraId="3547D3FE" w14:textId="70A834AE" w:rsidR="00BE148D" w:rsidRDefault="00BE148D" w:rsidP="00BE148D">
      <w:pPr>
        <w:pStyle w:val="Heading2"/>
      </w:pPr>
      <w:r>
        <w:lastRenderedPageBreak/>
        <w:t>Task 1</w:t>
      </w:r>
      <w:r>
        <w:t>1</w:t>
      </w:r>
    </w:p>
    <w:p w14:paraId="1FDF2F7C" w14:textId="502D63D7" w:rsidR="00F114E6" w:rsidRDefault="00BE148D" w:rsidP="00F114E6">
      <w:pPr>
        <w:pStyle w:val="BlockText"/>
      </w:pPr>
      <w:r>
        <w:t>Filter</w:t>
      </w:r>
      <w:r>
        <w:t>:</w:t>
      </w:r>
      <w:r>
        <w:br/>
      </w:r>
      <w:r w:rsidR="00F114E6" w:rsidRPr="00F114E6">
        <w:drawing>
          <wp:inline distT="0" distB="0" distL="0" distR="0" wp14:anchorId="3881A2D1" wp14:editId="690B5566">
            <wp:extent cx="6400800" cy="2383790"/>
            <wp:effectExtent l="0" t="0" r="0" b="0"/>
            <wp:docPr id="4837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68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1102" w14:textId="4D4DCA5D" w:rsidR="00F114E6" w:rsidRDefault="00F114E6" w:rsidP="00F114E6">
      <w:pPr>
        <w:pStyle w:val="Heading2"/>
      </w:pPr>
      <w:r>
        <w:t>Task 1</w:t>
      </w:r>
      <w:r>
        <w:t>2</w:t>
      </w:r>
    </w:p>
    <w:p w14:paraId="1F65506C" w14:textId="47784535" w:rsidR="00F114E6" w:rsidRDefault="00F114E6" w:rsidP="00F114E6">
      <w:pPr>
        <w:pStyle w:val="BlockText"/>
      </w:pPr>
      <w:r>
        <w:t>Number Maintenance</w:t>
      </w:r>
      <w:r>
        <w:t>:</w:t>
      </w:r>
      <w:r>
        <w:br/>
      </w:r>
      <w:r w:rsidRPr="00F114E6">
        <w:drawing>
          <wp:inline distT="0" distB="0" distL="0" distR="0" wp14:anchorId="0E281C5D" wp14:editId="6B2A49D9">
            <wp:extent cx="6400800" cy="1223645"/>
            <wp:effectExtent l="0" t="0" r="0" b="0"/>
            <wp:docPr id="12091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1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767E" w14:textId="77777777" w:rsidR="000B5606" w:rsidRDefault="000B5606" w:rsidP="00F114E6">
      <w:pPr>
        <w:pStyle w:val="BlockText"/>
      </w:pPr>
    </w:p>
    <w:p w14:paraId="3AA974D7" w14:textId="59484379" w:rsidR="000B5606" w:rsidRDefault="000B5606" w:rsidP="000B5606">
      <w:pPr>
        <w:pStyle w:val="Heading2"/>
      </w:pPr>
      <w:r>
        <w:lastRenderedPageBreak/>
        <w:t>Task 1</w:t>
      </w:r>
      <w:r>
        <w:t>4</w:t>
      </w:r>
    </w:p>
    <w:p w14:paraId="5407D8BC" w14:textId="77777777" w:rsidR="00CE7F9E" w:rsidRDefault="000B5606" w:rsidP="000B5606">
      <w:pPr>
        <w:pStyle w:val="BlockText"/>
      </w:pPr>
      <w:r>
        <w:t>Schema Map</w:t>
      </w:r>
      <w:r>
        <w:t>:</w:t>
      </w:r>
      <w:r>
        <w:br/>
      </w:r>
      <w:r w:rsidRPr="000B5606">
        <w:drawing>
          <wp:inline distT="0" distB="0" distL="0" distR="0" wp14:anchorId="00B3D182" wp14:editId="5545FC14">
            <wp:extent cx="5550011" cy="2514023"/>
            <wp:effectExtent l="0" t="0" r="0" b="635"/>
            <wp:docPr id="154513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36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2548" cy="251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76A5" w14:textId="6F2C95C7" w:rsidR="00CE7F9E" w:rsidRDefault="00CE7F9E" w:rsidP="00CE7F9E">
      <w:pPr>
        <w:pStyle w:val="Heading2"/>
      </w:pPr>
      <w:r>
        <w:t>Task 1</w:t>
      </w:r>
      <w:r>
        <w:t>5</w:t>
      </w:r>
    </w:p>
    <w:p w14:paraId="1352E088" w14:textId="38AF6EA0" w:rsidR="004E79A2" w:rsidRDefault="00CE7F9E" w:rsidP="00CE7F9E">
      <w:pPr>
        <w:pStyle w:val="BlockText"/>
      </w:pPr>
      <w:r>
        <w:t>Application Creation and its module</w:t>
      </w:r>
      <w:r>
        <w:t>:</w:t>
      </w:r>
      <w:r>
        <w:br/>
      </w:r>
      <w:r>
        <w:rPr>
          <w:noProof/>
        </w:rPr>
        <w:drawing>
          <wp:inline distT="0" distB="0" distL="0" distR="0" wp14:anchorId="294815C9" wp14:editId="74617B77">
            <wp:extent cx="2313830" cy="2535604"/>
            <wp:effectExtent l="0" t="0" r="0" b="0"/>
            <wp:docPr id="190742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24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8138" cy="25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606">
        <w:br/>
      </w:r>
    </w:p>
    <w:sectPr w:rsidR="004E79A2">
      <w:footerReference w:type="default" r:id="rId22"/>
      <w:pgSz w:w="12240" w:h="15840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5D0A0" w14:textId="77777777" w:rsidR="006B0F4C" w:rsidRDefault="006B0F4C">
      <w:pPr>
        <w:spacing w:after="0" w:line="240" w:lineRule="auto"/>
      </w:pPr>
      <w:r>
        <w:separator/>
      </w:r>
    </w:p>
  </w:endnote>
  <w:endnote w:type="continuationSeparator" w:id="0">
    <w:p w14:paraId="169EAFA4" w14:textId="77777777" w:rsidR="006B0F4C" w:rsidRDefault="006B0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08990C08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12E4" w14:textId="77777777" w:rsidR="006B0F4C" w:rsidRDefault="006B0F4C">
      <w:pPr>
        <w:spacing w:after="0" w:line="240" w:lineRule="auto"/>
      </w:pPr>
      <w:r>
        <w:separator/>
      </w:r>
    </w:p>
  </w:footnote>
  <w:footnote w:type="continuationSeparator" w:id="0">
    <w:p w14:paraId="6CAA0F01" w14:textId="77777777" w:rsidR="006B0F4C" w:rsidRDefault="006B0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8691935">
    <w:abstractNumId w:val="5"/>
  </w:num>
  <w:num w:numId="2" w16cid:durableId="1450663715">
    <w:abstractNumId w:val="5"/>
    <w:lvlOverride w:ilvl="0">
      <w:startOverride w:val="1"/>
    </w:lvlOverride>
  </w:num>
  <w:num w:numId="3" w16cid:durableId="1752307741">
    <w:abstractNumId w:val="9"/>
  </w:num>
  <w:num w:numId="4" w16cid:durableId="1397360587">
    <w:abstractNumId w:val="4"/>
  </w:num>
  <w:num w:numId="5" w16cid:durableId="528571101">
    <w:abstractNumId w:val="12"/>
  </w:num>
  <w:num w:numId="6" w16cid:durableId="1385134486">
    <w:abstractNumId w:val="11"/>
  </w:num>
  <w:num w:numId="7" w16cid:durableId="12269865">
    <w:abstractNumId w:val="8"/>
  </w:num>
  <w:num w:numId="8" w16cid:durableId="1201868033">
    <w:abstractNumId w:val="13"/>
  </w:num>
  <w:num w:numId="9" w16cid:durableId="2134401349">
    <w:abstractNumId w:val="7"/>
  </w:num>
  <w:num w:numId="10" w16cid:durableId="1139303466">
    <w:abstractNumId w:val="10"/>
  </w:num>
  <w:num w:numId="11" w16cid:durableId="1068578459">
    <w:abstractNumId w:val="6"/>
  </w:num>
  <w:num w:numId="12" w16cid:durableId="154103449">
    <w:abstractNumId w:val="3"/>
  </w:num>
  <w:num w:numId="13" w16cid:durableId="559830006">
    <w:abstractNumId w:val="2"/>
  </w:num>
  <w:num w:numId="14" w16cid:durableId="383529007">
    <w:abstractNumId w:val="1"/>
  </w:num>
  <w:num w:numId="15" w16cid:durableId="34440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A2"/>
    <w:rsid w:val="00056D46"/>
    <w:rsid w:val="000B4B27"/>
    <w:rsid w:val="000B5606"/>
    <w:rsid w:val="0029097C"/>
    <w:rsid w:val="002B1947"/>
    <w:rsid w:val="00316FD7"/>
    <w:rsid w:val="00321658"/>
    <w:rsid w:val="0040452B"/>
    <w:rsid w:val="00434192"/>
    <w:rsid w:val="004E79A2"/>
    <w:rsid w:val="005A34AF"/>
    <w:rsid w:val="005E7CEF"/>
    <w:rsid w:val="00666F9E"/>
    <w:rsid w:val="006B0F4C"/>
    <w:rsid w:val="006D435B"/>
    <w:rsid w:val="00784A58"/>
    <w:rsid w:val="00884060"/>
    <w:rsid w:val="008E1F75"/>
    <w:rsid w:val="009A62AC"/>
    <w:rsid w:val="009D437F"/>
    <w:rsid w:val="00AB156C"/>
    <w:rsid w:val="00BE148D"/>
    <w:rsid w:val="00C205A7"/>
    <w:rsid w:val="00CC3A7F"/>
    <w:rsid w:val="00CD749A"/>
    <w:rsid w:val="00CE7F9E"/>
    <w:rsid w:val="00D54F24"/>
    <w:rsid w:val="00DD0931"/>
    <w:rsid w:val="00E2268F"/>
    <w:rsid w:val="00E94449"/>
    <w:rsid w:val="00F114E6"/>
    <w:rsid w:val="00F4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BC71B"/>
  <w15:chartTrackingRefBased/>
  <w15:docId w15:val="{489CF45B-758A-4303-914F-CACCCFD7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9E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200</TotalTime>
  <Pages>7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8</cp:revision>
  <dcterms:created xsi:type="dcterms:W3CDTF">2026-04-05T09:19:00Z</dcterms:created>
  <dcterms:modified xsi:type="dcterms:W3CDTF">2026-04-05T12:39:00Z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