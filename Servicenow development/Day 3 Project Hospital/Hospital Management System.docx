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7F16" w14:textId="72D6D15C" w:rsidR="006D435B" w:rsidRPr="00D91EE3" w:rsidRDefault="00D91EE3" w:rsidP="00B76980">
      <w:pPr>
        <w:pStyle w:val="Heading1"/>
        <w:spacing w:after="0" w:line="360" w:lineRule="auto"/>
        <w:ind w:right="-693"/>
        <w:rPr>
          <w:sz w:val="56"/>
          <w:szCs w:val="22"/>
        </w:rPr>
      </w:pPr>
      <w:r w:rsidRPr="00D91EE3">
        <w:rPr>
          <w:sz w:val="56"/>
          <w:szCs w:val="22"/>
        </w:rPr>
        <w:t>Hospital Management System</w:t>
      </w:r>
    </w:p>
    <w:p w14:paraId="39614BE7" w14:textId="02072FA8" w:rsidR="006D435B" w:rsidRDefault="00D91EE3" w:rsidP="00B76980">
      <w:pPr>
        <w:pStyle w:val="Heading2"/>
        <w:ind w:right="-693"/>
      </w:pPr>
      <w:r>
        <w:t>Tables created</w:t>
      </w:r>
    </w:p>
    <w:p w14:paraId="001292BE" w14:textId="77777777" w:rsidR="0049058F" w:rsidRDefault="00D91EE3" w:rsidP="00B76980">
      <w:pPr>
        <w:pStyle w:val="BlockText"/>
        <w:ind w:right="-693"/>
      </w:pPr>
      <w:r>
        <w:t>Department table:</w:t>
      </w:r>
      <w:r>
        <w:br/>
      </w:r>
      <w:r w:rsidRPr="00D91EE3">
        <w:drawing>
          <wp:inline distT="0" distB="0" distL="0" distR="0" wp14:anchorId="42C5E1AD" wp14:editId="3C6F8556">
            <wp:extent cx="6327648" cy="2342515"/>
            <wp:effectExtent l="0" t="0" r="0" b="635"/>
            <wp:docPr id="5391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03138" name=""/>
                    <pic:cNvPicPr/>
                  </pic:nvPicPr>
                  <pic:blipFill rotWithShape="1">
                    <a:blip r:embed="rId7"/>
                    <a:srcRect l="1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648" cy="2342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Doctor Table:</w:t>
      </w:r>
      <w:r w:rsidR="00B43540">
        <w:br/>
      </w:r>
      <w:r w:rsidR="00B43540" w:rsidRPr="00B43540">
        <w:drawing>
          <wp:inline distT="0" distB="0" distL="0" distR="0" wp14:anchorId="0977126B" wp14:editId="27F4A518">
            <wp:extent cx="6400800" cy="3415665"/>
            <wp:effectExtent l="0" t="0" r="0" b="0"/>
            <wp:docPr id="79776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6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Patient Table:</w:t>
      </w:r>
      <w:r w:rsidR="00B43540">
        <w:br/>
      </w:r>
      <w:r w:rsidR="00B43540" w:rsidRPr="00B43540">
        <w:drawing>
          <wp:inline distT="0" distB="0" distL="0" distR="0" wp14:anchorId="3100A3B9" wp14:editId="61C41950">
            <wp:extent cx="6400800" cy="3184525"/>
            <wp:effectExtent l="0" t="0" r="0" b="0"/>
            <wp:docPr id="25789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Room Table:</w:t>
      </w:r>
      <w:r w:rsidR="0049058F">
        <w:br/>
      </w:r>
      <w:r w:rsidR="0049058F" w:rsidRPr="0049058F">
        <w:drawing>
          <wp:inline distT="0" distB="0" distL="0" distR="0" wp14:anchorId="48078ECE" wp14:editId="773E71B7">
            <wp:extent cx="6400800" cy="3072130"/>
            <wp:effectExtent l="0" t="0" r="0" b="0"/>
            <wp:docPr id="5711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7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6F8F" w14:textId="77777777" w:rsidR="0049058F" w:rsidRDefault="0049058F" w:rsidP="00B76980">
      <w:pPr>
        <w:pStyle w:val="BlockText"/>
        <w:ind w:right="-693"/>
      </w:pPr>
    </w:p>
    <w:p w14:paraId="45C7EB65" w14:textId="4237186C" w:rsidR="00A62BB7" w:rsidRDefault="00D91EE3" w:rsidP="00B76980">
      <w:pPr>
        <w:pStyle w:val="BlockText"/>
        <w:ind w:right="-693"/>
      </w:pPr>
      <w:r>
        <w:lastRenderedPageBreak/>
        <w:t>Appointment Table:</w:t>
      </w:r>
      <w:r w:rsidR="0049058F">
        <w:br/>
      </w:r>
      <w:r w:rsidR="0049058F" w:rsidRPr="0049058F">
        <w:drawing>
          <wp:inline distT="0" distB="0" distL="0" distR="0" wp14:anchorId="2BB75A9F" wp14:editId="6A74026C">
            <wp:extent cx="6400800" cy="3501390"/>
            <wp:effectExtent l="0" t="0" r="0" b="3810"/>
            <wp:docPr id="60971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17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Billing Table:</w:t>
      </w:r>
      <w:r w:rsidR="00A62BB7">
        <w:br/>
      </w:r>
      <w:r w:rsidR="00A62BB7" w:rsidRPr="00A62BB7">
        <w:drawing>
          <wp:inline distT="0" distB="0" distL="0" distR="0" wp14:anchorId="56B0BE26" wp14:editId="557BAC9E">
            <wp:extent cx="6247181" cy="3380105"/>
            <wp:effectExtent l="0" t="0" r="1270" b="0"/>
            <wp:docPr id="19029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64125" name=""/>
                    <pic:cNvPicPr/>
                  </pic:nvPicPr>
                  <pic:blipFill rotWithShape="1">
                    <a:blip r:embed="rId12"/>
                    <a:srcRect l="2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181" cy="338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0AA34" w14:textId="0071D64D" w:rsidR="00A62BB7" w:rsidRDefault="00A62BB7" w:rsidP="00B76980">
      <w:pPr>
        <w:pStyle w:val="Heading2"/>
        <w:ind w:right="-693"/>
      </w:pPr>
      <w:r>
        <w:lastRenderedPageBreak/>
        <w:t>Users, Roles and Groups</w:t>
      </w:r>
      <w:r>
        <w:t xml:space="preserve"> created</w:t>
      </w:r>
    </w:p>
    <w:p w14:paraId="4EC3EC82" w14:textId="2B0083F0" w:rsidR="00D91EE3" w:rsidRDefault="005E0EB2" w:rsidP="00B76980">
      <w:pPr>
        <w:pStyle w:val="BlockText"/>
        <w:ind w:right="-693"/>
        <w:rPr>
          <w:noProof/>
        </w:rPr>
      </w:pPr>
      <w:r w:rsidRPr="005E0EB2">
        <w:t>Create</w:t>
      </w:r>
      <w:r w:rsidR="004D5D3B">
        <w:t>d</w:t>
      </w:r>
      <w:r w:rsidRPr="005E0EB2">
        <w:t xml:space="preserve"> users Receptionist, Doctor, Billing Staff, Admin.</w:t>
      </w:r>
      <w:r w:rsidR="004D5D3B">
        <w:br/>
      </w:r>
      <w:r w:rsidR="004D5D3B">
        <w:rPr>
          <w:noProof/>
        </w:rPr>
        <w:drawing>
          <wp:inline distT="0" distB="0" distL="0" distR="0" wp14:anchorId="2328701E" wp14:editId="6162048A">
            <wp:extent cx="3891517" cy="1381669"/>
            <wp:effectExtent l="0" t="0" r="0" b="9525"/>
            <wp:docPr id="939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417" name=""/>
                    <pic:cNvPicPr/>
                  </pic:nvPicPr>
                  <pic:blipFill rotWithShape="1">
                    <a:blip r:embed="rId13"/>
                    <a:srcRect l="-1" r="43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26" cy="1393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5E0EB2">
        <w:t>Create</w:t>
      </w:r>
      <w:r w:rsidR="004D5D3B">
        <w:t>d</w:t>
      </w:r>
      <w:r w:rsidRPr="005E0EB2">
        <w:t xml:space="preserve"> roles admin, doctor, receptionist, billing</w:t>
      </w:r>
      <w:r>
        <w:t>:</w:t>
      </w:r>
      <w:r>
        <w:br/>
      </w:r>
      <w:r>
        <w:rPr>
          <w:noProof/>
        </w:rPr>
        <w:drawing>
          <wp:inline distT="0" distB="0" distL="0" distR="0" wp14:anchorId="4274EEF0" wp14:editId="618D6EB1">
            <wp:extent cx="5497033" cy="2165547"/>
            <wp:effectExtent l="0" t="0" r="8890" b="6350"/>
            <wp:docPr id="3986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783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660" cy="217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BB7">
        <w:br/>
      </w:r>
      <w:r w:rsidR="004D5D3B" w:rsidRPr="004D5D3B">
        <w:t>Create</w:t>
      </w:r>
      <w:r w:rsidR="004D5D3B">
        <w:t xml:space="preserve">d </w:t>
      </w:r>
      <w:r w:rsidR="004D5D3B" w:rsidRPr="004D5D3B">
        <w:t>groups like Admin Team, Doctors Team, Reception Team, Billing Team</w:t>
      </w:r>
      <w:r w:rsidR="004D5D3B">
        <w:br/>
      </w:r>
      <w:r w:rsidR="004D5D3B">
        <w:rPr>
          <w:noProof/>
        </w:rPr>
        <w:drawing>
          <wp:inline distT="0" distB="0" distL="0" distR="0" wp14:anchorId="1C98F291" wp14:editId="70A13754">
            <wp:extent cx="2849526" cy="2539778"/>
            <wp:effectExtent l="0" t="0" r="8255" b="0"/>
            <wp:docPr id="4507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44565" name=""/>
                    <pic:cNvPicPr/>
                  </pic:nvPicPr>
                  <pic:blipFill rotWithShape="1">
                    <a:blip r:embed="rId15"/>
                    <a:srcRect b="5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427" cy="256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A726A" w14:textId="79C113E0" w:rsidR="004D5D3B" w:rsidRDefault="004D5D3B" w:rsidP="00B76980">
      <w:pPr>
        <w:pStyle w:val="Heading2"/>
        <w:ind w:right="-693"/>
      </w:pPr>
      <w:r>
        <w:lastRenderedPageBreak/>
        <w:t xml:space="preserve">Assigned roles to groups and users </w:t>
      </w:r>
    </w:p>
    <w:p w14:paraId="458FD7E3" w14:textId="77777777" w:rsidR="004D5D3B" w:rsidRDefault="004D5D3B" w:rsidP="00B76980">
      <w:pPr>
        <w:pStyle w:val="BlockText"/>
        <w:ind w:right="-693"/>
        <w:sectPr w:rsidR="004D5D3B">
          <w:footerReference w:type="default" r:id="rId16"/>
          <w:pgSz w:w="12240" w:h="15840"/>
          <w:pgMar w:top="1440" w:right="1080" w:bottom="1829" w:left="1080" w:header="720" w:footer="792" w:gutter="0"/>
          <w:cols w:space="720"/>
          <w:titlePg/>
          <w:docGrid w:linePitch="381"/>
        </w:sectPr>
      </w:pPr>
      <w:r w:rsidRPr="005E0EB2">
        <w:t>Create</w:t>
      </w:r>
      <w:r>
        <w:t>d</w:t>
      </w:r>
      <w:r w:rsidRPr="005E0EB2">
        <w:t xml:space="preserve"> users Receptionist, Doctor, Billing Staff, Admin</w:t>
      </w:r>
      <w:r>
        <w:br/>
      </w:r>
    </w:p>
    <w:p w14:paraId="286774E3" w14:textId="685B9865" w:rsidR="004D5D3B" w:rsidRDefault="004D5D3B" w:rsidP="00B76980">
      <w:pPr>
        <w:pStyle w:val="BlockText"/>
        <w:ind w:right="-693"/>
      </w:pPr>
      <w:r>
        <w:t>-</w:t>
      </w:r>
      <w:r w:rsidRPr="005E0EB2">
        <w:t>Receptionist</w:t>
      </w:r>
      <w:r>
        <w:t xml:space="preserve"> role added to group:</w:t>
      </w:r>
      <w:r>
        <w:br/>
      </w:r>
      <w:r>
        <w:rPr>
          <w:noProof/>
        </w:rPr>
        <w:drawing>
          <wp:inline distT="0" distB="0" distL="0" distR="0" wp14:anchorId="319339C1" wp14:editId="781B5C14">
            <wp:extent cx="3264912" cy="1886585"/>
            <wp:effectExtent l="0" t="0" r="0" b="0"/>
            <wp:docPr id="17042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5768" name=""/>
                    <pic:cNvPicPr/>
                  </pic:nvPicPr>
                  <pic:blipFill rotWithShape="1">
                    <a:blip r:embed="rId17"/>
                    <a:srcRect r="4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66" cy="1892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9FD93" w14:textId="611C95E4" w:rsidR="004D5D3B" w:rsidRDefault="004D5D3B" w:rsidP="00B76980">
      <w:pPr>
        <w:pStyle w:val="BlockText"/>
        <w:ind w:right="-693"/>
        <w:sectPr w:rsidR="004D5D3B" w:rsidSect="004D5D3B">
          <w:type w:val="continuous"/>
          <w:pgSz w:w="12240" w:h="15840"/>
          <w:pgMar w:top="1440" w:right="1080" w:bottom="1829" w:left="1080" w:header="720" w:footer="792" w:gutter="0"/>
          <w:cols w:num="2" w:space="720"/>
          <w:titlePg/>
          <w:docGrid w:linePitch="381"/>
        </w:sectPr>
      </w:pPr>
      <w:r>
        <w:t>-</w:t>
      </w:r>
      <w:r w:rsidRPr="005E0EB2">
        <w:t>Receptionist</w:t>
      </w:r>
      <w:r w:rsidR="00B76980">
        <w:t xml:space="preserve"> </w:t>
      </w:r>
      <w:r>
        <w:t>added</w:t>
      </w:r>
      <w:r>
        <w:t xml:space="preserve"> as a group</w:t>
      </w:r>
      <w:r w:rsidR="00B76980">
        <w:t xml:space="preserve"> </w:t>
      </w:r>
      <w:r>
        <w:t>member</w:t>
      </w:r>
      <w:r>
        <w:t>:</w:t>
      </w:r>
      <w:r>
        <w:br/>
      </w:r>
      <w:r w:rsidRPr="004D5D3B">
        <w:drawing>
          <wp:inline distT="0" distB="0" distL="0" distR="0" wp14:anchorId="32327035" wp14:editId="2F184A48">
            <wp:extent cx="3192662" cy="1604566"/>
            <wp:effectExtent l="0" t="0" r="8255" b="0"/>
            <wp:docPr id="17904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10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7469" cy="161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4EC9" w14:textId="633FB64B" w:rsidR="00B76980" w:rsidRDefault="004D5D3B" w:rsidP="00B76980">
      <w:pPr>
        <w:pStyle w:val="BlockText"/>
        <w:ind w:right="-693"/>
        <w:rPr>
          <w:noProof/>
        </w:rPr>
      </w:pPr>
      <w:r>
        <w:t>-</w:t>
      </w:r>
      <w:r>
        <w:t>Doctor</w:t>
      </w:r>
      <w:r>
        <w:t xml:space="preserve"> role added to group:</w:t>
      </w:r>
      <w:r w:rsidR="00B76980">
        <w:br/>
      </w:r>
      <w:r w:rsidR="00B76980">
        <w:rPr>
          <w:noProof/>
        </w:rPr>
        <w:drawing>
          <wp:inline distT="0" distB="0" distL="0" distR="0" wp14:anchorId="1E4156CE" wp14:editId="537AF265">
            <wp:extent cx="3397250" cy="2312502"/>
            <wp:effectExtent l="0" t="0" r="0" b="0"/>
            <wp:docPr id="157047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1940" name="Picture 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0" b="-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97" cy="2317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39B24" w14:textId="0BA9873B" w:rsidR="004D5D3B" w:rsidRDefault="004D5D3B" w:rsidP="00B76980">
      <w:pPr>
        <w:pStyle w:val="BlockText"/>
        <w:ind w:right="-693"/>
      </w:pPr>
      <w:r>
        <w:br/>
      </w:r>
    </w:p>
    <w:p w14:paraId="477C2FC9" w14:textId="7F52A278" w:rsidR="00B76980" w:rsidRDefault="004D5D3B" w:rsidP="00B76980">
      <w:pPr>
        <w:pStyle w:val="BlockText"/>
        <w:ind w:right="-693"/>
      </w:pPr>
      <w:r>
        <w:t>-</w:t>
      </w:r>
      <w:r>
        <w:t>Doctor</w:t>
      </w:r>
      <w:r>
        <w:t xml:space="preserve"> added as a group member:</w:t>
      </w:r>
      <w:r>
        <w:br/>
      </w:r>
      <w:r w:rsidRPr="004D5D3B">
        <w:drawing>
          <wp:inline distT="0" distB="0" distL="0" distR="0" wp14:anchorId="1308FFF5" wp14:editId="1B69889E">
            <wp:extent cx="2762250" cy="2628902"/>
            <wp:effectExtent l="0" t="0" r="0" b="0"/>
            <wp:docPr id="2410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0106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600" cy="26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6B5E" w14:textId="77777777" w:rsidR="00B76980" w:rsidRDefault="00B76980" w:rsidP="00B76980">
      <w:pPr>
        <w:ind w:right="-693"/>
        <w:rPr>
          <w:rFonts w:eastAsiaTheme="minorEastAsia"/>
          <w:iCs/>
          <w:color w:val="3E3E3E" w:themeColor="text2" w:themeTint="E6"/>
          <w:sz w:val="28"/>
        </w:rPr>
      </w:pPr>
      <w:r>
        <w:br w:type="page"/>
      </w:r>
    </w:p>
    <w:p w14:paraId="08336708" w14:textId="5C374310" w:rsidR="004D5D3B" w:rsidRPr="00B76980" w:rsidRDefault="00B76980" w:rsidP="00B76980">
      <w:pPr>
        <w:pStyle w:val="BlockText"/>
        <w:ind w:right="-693"/>
        <w:rPr>
          <w:noProof/>
        </w:rPr>
        <w:sectPr w:rsidR="004D5D3B" w:rsidRPr="00B76980" w:rsidSect="004D5D3B">
          <w:type w:val="continuous"/>
          <w:pgSz w:w="12240" w:h="15840"/>
          <w:pgMar w:top="1440" w:right="1080" w:bottom="1829" w:left="1080" w:header="720" w:footer="792" w:gutter="0"/>
          <w:cols w:num="2" w:space="720"/>
          <w:titlePg/>
          <w:docGrid w:linePitch="381"/>
        </w:sectPr>
      </w:pPr>
      <w:r>
        <w:lastRenderedPageBreak/>
        <w:t>-</w:t>
      </w:r>
      <w:r>
        <w:t>Billing</w:t>
      </w:r>
      <w:r>
        <w:t xml:space="preserve"> role added to group:</w:t>
      </w:r>
      <w:r>
        <w:br/>
      </w:r>
      <w:r w:rsidRPr="00B76980">
        <w:drawing>
          <wp:inline distT="0" distB="0" distL="0" distR="0" wp14:anchorId="23951D43" wp14:editId="20FBD3B3">
            <wp:extent cx="2971800" cy="2009775"/>
            <wp:effectExtent l="0" t="0" r="0" b="9525"/>
            <wp:docPr id="19127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45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-</w:t>
      </w:r>
      <w:r>
        <w:t>Billing</w:t>
      </w:r>
      <w:r>
        <w:t xml:space="preserve"> added as a group</w:t>
      </w:r>
      <w:r>
        <w:t xml:space="preserve"> </w:t>
      </w:r>
      <w:r>
        <w:t>member:</w:t>
      </w:r>
      <w:r>
        <w:br/>
      </w:r>
      <w:r w:rsidRPr="00B76980">
        <w:drawing>
          <wp:inline distT="0" distB="0" distL="0" distR="0" wp14:anchorId="2C5AB2EC" wp14:editId="16E02A0F">
            <wp:extent cx="2971800" cy="2501265"/>
            <wp:effectExtent l="0" t="0" r="0" b="0"/>
            <wp:docPr id="60698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99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04A2" w14:textId="163EC5C1" w:rsidR="00B76980" w:rsidRPr="00B76980" w:rsidRDefault="00B76980" w:rsidP="00B76980">
      <w:pPr>
        <w:pStyle w:val="BlockText"/>
        <w:ind w:right="-693"/>
      </w:pPr>
      <w:r>
        <w:t>-Billing role added to group:</w:t>
      </w:r>
      <w:r>
        <w:br/>
      </w:r>
      <w:r w:rsidRPr="00B76980">
        <w:drawing>
          <wp:inline distT="0" distB="0" distL="0" distR="0" wp14:anchorId="68B6C440" wp14:editId="43F45FF2">
            <wp:extent cx="2971800" cy="2101850"/>
            <wp:effectExtent l="0" t="0" r="0" b="0"/>
            <wp:docPr id="8843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16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-Billing added as a group member:</w:t>
      </w:r>
      <w:r>
        <w:br/>
      </w:r>
      <w:r w:rsidRPr="00B76980">
        <w:drawing>
          <wp:inline distT="0" distB="0" distL="0" distR="0" wp14:anchorId="3B76A875" wp14:editId="4CC1E944">
            <wp:extent cx="2971800" cy="2122170"/>
            <wp:effectExtent l="0" t="0" r="0" b="0"/>
            <wp:docPr id="9293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94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10B7" w14:textId="06C8FDF9" w:rsidR="00B76980" w:rsidRDefault="00B76980">
      <w:pPr>
        <w:rPr>
          <w:rFonts w:asciiTheme="majorHAnsi" w:eastAsiaTheme="majorEastAsia" w:hAnsiTheme="majorHAnsi" w:cstheme="majorBidi"/>
          <w:b/>
          <w:color w:val="7A4F13" w:themeColor="accent1" w:themeShade="80"/>
          <w:sz w:val="38"/>
          <w:szCs w:val="26"/>
        </w:rPr>
      </w:pPr>
      <w:r>
        <w:br w:type="page"/>
      </w:r>
    </w:p>
    <w:p w14:paraId="67C3E37D" w14:textId="77777777" w:rsidR="00B76980" w:rsidRDefault="00B76980" w:rsidP="00B76980">
      <w:pPr>
        <w:pStyle w:val="Heading2"/>
        <w:ind w:right="-693"/>
        <w:sectPr w:rsidR="00B76980" w:rsidSect="00B76980">
          <w:footerReference w:type="default" r:id="rId25"/>
          <w:type w:val="continuous"/>
          <w:pgSz w:w="12240" w:h="15840"/>
          <w:pgMar w:top="1440" w:right="1080" w:bottom="1829" w:left="1080" w:header="720" w:footer="792" w:gutter="0"/>
          <w:cols w:num="2" w:space="720"/>
          <w:titlePg/>
          <w:docGrid w:linePitch="381"/>
        </w:sectPr>
      </w:pPr>
    </w:p>
    <w:p w14:paraId="275F74FF" w14:textId="77777777" w:rsidR="00B76980" w:rsidRDefault="00B76980" w:rsidP="00B76980">
      <w:pPr>
        <w:pStyle w:val="Heading2"/>
        <w:ind w:right="-693"/>
      </w:pPr>
      <w:r>
        <w:lastRenderedPageBreak/>
        <w:t xml:space="preserve">Assigned roles to groups and users </w:t>
      </w:r>
    </w:p>
    <w:p w14:paraId="141832AE" w14:textId="77777777" w:rsidR="00B76980" w:rsidRDefault="00B76980" w:rsidP="00B76980">
      <w:pPr>
        <w:pStyle w:val="BlockText"/>
        <w:ind w:right="-693"/>
        <w:sectPr w:rsidR="00B76980" w:rsidSect="00B76980">
          <w:type w:val="continuous"/>
          <w:pgSz w:w="12240" w:h="15840"/>
          <w:pgMar w:top="1440" w:right="1080" w:bottom="1829" w:left="1080" w:header="720" w:footer="792" w:gutter="0"/>
          <w:cols w:space="720"/>
          <w:titlePg/>
          <w:docGrid w:linePitch="381"/>
        </w:sectPr>
      </w:pPr>
      <w:r w:rsidRPr="005E0EB2">
        <w:t>Create</w:t>
      </w:r>
      <w:r>
        <w:t>d</w:t>
      </w:r>
      <w:r w:rsidRPr="005E0EB2">
        <w:t xml:space="preserve"> users Receptionist, Doctor, Billing Staff, Admin</w:t>
      </w:r>
      <w:r>
        <w:br/>
      </w:r>
    </w:p>
    <w:p w14:paraId="045B5AEB" w14:textId="77777777" w:rsidR="00B76980" w:rsidRPr="00B76980" w:rsidRDefault="00B76980" w:rsidP="00B76980">
      <w:pPr>
        <w:pStyle w:val="BlockText"/>
        <w:ind w:right="-693"/>
      </w:pPr>
    </w:p>
    <w:sectPr w:rsidR="00B76980" w:rsidRPr="00B76980" w:rsidSect="00B76980">
      <w:type w:val="continuous"/>
      <w:pgSz w:w="12240" w:h="15840"/>
      <w:pgMar w:top="1440" w:right="1080" w:bottom="1829" w:left="1080" w:header="720" w:footer="792" w:gutter="0"/>
      <w:cols w:num="2"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203FB" w14:textId="77777777" w:rsidR="000350BA" w:rsidRDefault="000350BA">
      <w:pPr>
        <w:spacing w:after="0" w:line="240" w:lineRule="auto"/>
      </w:pPr>
      <w:r>
        <w:separator/>
      </w:r>
    </w:p>
  </w:endnote>
  <w:endnote w:type="continuationSeparator" w:id="0">
    <w:p w14:paraId="03818F35" w14:textId="77777777" w:rsidR="000350BA" w:rsidRDefault="00035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6DC97E79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6721"/>
      <w:docPartObj>
        <w:docPartGallery w:val="Page Numbers (Top of Page)"/>
        <w:docPartUnique/>
      </w:docPartObj>
    </w:sdtPr>
    <w:sdtContent>
      <w:p w14:paraId="4D0C0D31" w14:textId="77777777" w:rsidR="00B76980" w:rsidRDefault="00B7698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936B3" w14:textId="77777777" w:rsidR="000350BA" w:rsidRDefault="000350BA">
      <w:pPr>
        <w:spacing w:after="0" w:line="240" w:lineRule="auto"/>
      </w:pPr>
      <w:r>
        <w:separator/>
      </w:r>
    </w:p>
  </w:footnote>
  <w:footnote w:type="continuationSeparator" w:id="0">
    <w:p w14:paraId="5378CCCF" w14:textId="77777777" w:rsidR="000350BA" w:rsidRDefault="00035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1114095">
    <w:abstractNumId w:val="5"/>
  </w:num>
  <w:num w:numId="2" w16cid:durableId="2093382878">
    <w:abstractNumId w:val="5"/>
    <w:lvlOverride w:ilvl="0">
      <w:startOverride w:val="1"/>
    </w:lvlOverride>
  </w:num>
  <w:num w:numId="3" w16cid:durableId="19474015">
    <w:abstractNumId w:val="9"/>
  </w:num>
  <w:num w:numId="4" w16cid:durableId="1129588211">
    <w:abstractNumId w:val="4"/>
  </w:num>
  <w:num w:numId="5" w16cid:durableId="996878678">
    <w:abstractNumId w:val="12"/>
  </w:num>
  <w:num w:numId="6" w16cid:durableId="659425751">
    <w:abstractNumId w:val="11"/>
  </w:num>
  <w:num w:numId="7" w16cid:durableId="871066248">
    <w:abstractNumId w:val="8"/>
  </w:num>
  <w:num w:numId="8" w16cid:durableId="732314451">
    <w:abstractNumId w:val="13"/>
  </w:num>
  <w:num w:numId="9" w16cid:durableId="1285454955">
    <w:abstractNumId w:val="7"/>
  </w:num>
  <w:num w:numId="10" w16cid:durableId="1954558162">
    <w:abstractNumId w:val="10"/>
  </w:num>
  <w:num w:numId="11" w16cid:durableId="1652977774">
    <w:abstractNumId w:val="6"/>
  </w:num>
  <w:num w:numId="12" w16cid:durableId="1112701396">
    <w:abstractNumId w:val="3"/>
  </w:num>
  <w:num w:numId="13" w16cid:durableId="1754012115">
    <w:abstractNumId w:val="2"/>
  </w:num>
  <w:num w:numId="14" w16cid:durableId="1675958609">
    <w:abstractNumId w:val="1"/>
  </w:num>
  <w:num w:numId="15" w16cid:durableId="96049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E3"/>
    <w:rsid w:val="000350BA"/>
    <w:rsid w:val="000B4B27"/>
    <w:rsid w:val="001D7AB6"/>
    <w:rsid w:val="00261D60"/>
    <w:rsid w:val="0029097C"/>
    <w:rsid w:val="002B1947"/>
    <w:rsid w:val="0040452B"/>
    <w:rsid w:val="00434192"/>
    <w:rsid w:val="0049058F"/>
    <w:rsid w:val="004D5D3B"/>
    <w:rsid w:val="005E0EB2"/>
    <w:rsid w:val="005E7CEF"/>
    <w:rsid w:val="00666F9E"/>
    <w:rsid w:val="006D435B"/>
    <w:rsid w:val="008E1F75"/>
    <w:rsid w:val="00A62BB7"/>
    <w:rsid w:val="00B43540"/>
    <w:rsid w:val="00B76980"/>
    <w:rsid w:val="00CC3A7F"/>
    <w:rsid w:val="00CD749A"/>
    <w:rsid w:val="00D54F24"/>
    <w:rsid w:val="00D91EE3"/>
    <w:rsid w:val="00DD0931"/>
    <w:rsid w:val="00E2268F"/>
    <w:rsid w:val="00E9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25D12"/>
  <w15:chartTrackingRefBased/>
  <w15:docId w15:val="{727F2464-25F7-44D0-9ED2-63E7D4A8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9E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105</TotalTime>
  <Pages>7</Pages>
  <Words>153</Words>
  <Characters>695</Characters>
  <Application>Microsoft Office Word</Application>
  <DocSecurity>0</DocSecurity>
  <Lines>25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2</cp:revision>
  <dcterms:created xsi:type="dcterms:W3CDTF">2026-04-06T17:05:00Z</dcterms:created>
  <dcterms:modified xsi:type="dcterms:W3CDTF">2026-04-06T18:50:00Z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