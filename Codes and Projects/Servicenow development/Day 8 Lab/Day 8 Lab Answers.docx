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91AF" w14:textId="0705FD71" w:rsidR="006D435B" w:rsidRPr="00FA36DD" w:rsidRDefault="00FA36DD" w:rsidP="00FA36DD">
      <w:pPr>
        <w:pStyle w:val="Heading1"/>
        <w:spacing w:after="0" w:line="276" w:lineRule="auto"/>
        <w:jc w:val="center"/>
        <w:rPr>
          <w:sz w:val="96"/>
          <w:szCs w:val="28"/>
        </w:rPr>
      </w:pPr>
      <w:r w:rsidRPr="00FA36DD">
        <w:rPr>
          <w:sz w:val="96"/>
          <w:szCs w:val="28"/>
        </w:rPr>
        <w:t>Day 8 Lab Answers</w:t>
      </w:r>
      <w:r w:rsidRPr="00FA36DD">
        <w:rPr>
          <w:sz w:val="96"/>
          <w:szCs w:val="28"/>
        </w:rPr>
        <w:br/>
      </w:r>
      <w:r w:rsidRPr="00FA36DD">
        <w:rPr>
          <w:sz w:val="52"/>
          <w:szCs w:val="20"/>
        </w:rPr>
        <w:t>(Restaurant Management system)</w:t>
      </w:r>
    </w:p>
    <w:p w14:paraId="0D01CD01" w14:textId="72A882B6" w:rsidR="006D435B" w:rsidRDefault="00FA36DD">
      <w:pPr>
        <w:pStyle w:val="Heading2"/>
      </w:pPr>
      <w:r>
        <w:t>Task 1</w:t>
      </w:r>
    </w:p>
    <w:p w14:paraId="568E5FBB" w14:textId="64011BEA" w:rsidR="006D435B" w:rsidRDefault="00FA36DD" w:rsidP="00FA36DD">
      <w:r w:rsidRPr="00AA4DCC">
        <w:t>Quantity vs Available Dishes</w:t>
      </w:r>
      <w:r>
        <w:br/>
      </w:r>
      <w:r w:rsidRPr="000F4967">
        <w:drawing>
          <wp:inline distT="0" distB="0" distL="0" distR="0" wp14:anchorId="1998C23E" wp14:editId="2046EFEA">
            <wp:extent cx="5522976" cy="2504811"/>
            <wp:effectExtent l="0" t="0" r="1905" b="0"/>
            <wp:docPr id="62974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42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749" cy="253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CB61" w14:textId="79F72FA8" w:rsidR="00FA36DD" w:rsidRDefault="00FA36DD" w:rsidP="00FA36DD">
      <w:pPr>
        <w:pStyle w:val="Heading2"/>
      </w:pPr>
      <w:r>
        <w:t xml:space="preserve">Task </w:t>
      </w:r>
      <w:r>
        <w:t>2</w:t>
      </w:r>
    </w:p>
    <w:p w14:paraId="42641BB5" w14:textId="3D506B82" w:rsidR="00FA36DD" w:rsidRDefault="00FA36DD" w:rsidP="00FA36DD">
      <w:r w:rsidRPr="00FA36DD">
        <w:t>Auto-Set Cuisine Type</w:t>
      </w:r>
      <w:r>
        <w:br/>
      </w:r>
      <w:r w:rsidRPr="005861C8">
        <w:drawing>
          <wp:inline distT="0" distB="0" distL="0" distR="0" wp14:anchorId="6A562B94" wp14:editId="34858311">
            <wp:extent cx="5757062" cy="3172535"/>
            <wp:effectExtent l="0" t="0" r="0" b="8890"/>
            <wp:docPr id="152577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71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062" cy="31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A043" w14:textId="26D3CA63" w:rsidR="00FA36DD" w:rsidRDefault="00FA36DD" w:rsidP="00FA36DD">
      <w:pPr>
        <w:pStyle w:val="Heading2"/>
      </w:pPr>
      <w:r>
        <w:lastRenderedPageBreak/>
        <w:t xml:space="preserve">Task </w:t>
      </w:r>
      <w:r>
        <w:t>3</w:t>
      </w:r>
    </w:p>
    <w:p w14:paraId="290FF56B" w14:textId="3637AB37" w:rsidR="00FA36DD" w:rsidRDefault="00FA36DD" w:rsidP="00FA36DD">
      <w:r w:rsidRPr="00FA36DD">
        <w:t>Show/Hide “Spice Level”</w:t>
      </w:r>
      <w:r>
        <w:br/>
      </w:r>
      <w:r w:rsidRPr="005861C8">
        <w:drawing>
          <wp:inline distT="0" distB="0" distL="0" distR="0" wp14:anchorId="10B031E1" wp14:editId="536E8178">
            <wp:extent cx="6338720" cy="3065069"/>
            <wp:effectExtent l="0" t="0" r="5080" b="2540"/>
            <wp:docPr id="6262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5885" cy="30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50E2" w14:textId="2DF82448" w:rsidR="00FA36DD" w:rsidRDefault="00FA36DD" w:rsidP="00FA36DD">
      <w:pPr>
        <w:pStyle w:val="Heading2"/>
      </w:pPr>
      <w:r>
        <w:t xml:space="preserve">Task </w:t>
      </w:r>
      <w:r>
        <w:t>4</w:t>
      </w:r>
    </w:p>
    <w:p w14:paraId="4295DCB6" w14:textId="77777777" w:rsidR="00F63A97" w:rsidRDefault="00FA36DD" w:rsidP="00FA36DD">
      <w:r w:rsidRPr="00FA36DD">
        <w:t>Prevent Invalid Order Submission</w:t>
      </w:r>
      <w:r w:rsidR="00F63A97">
        <w:br/>
      </w:r>
      <w:r w:rsidR="00F63A97" w:rsidRPr="00D866F1">
        <w:drawing>
          <wp:inline distT="0" distB="0" distL="0" distR="0" wp14:anchorId="47442F22" wp14:editId="577A7AD5">
            <wp:extent cx="6645351" cy="2940710"/>
            <wp:effectExtent l="0" t="0" r="3175" b="0"/>
            <wp:docPr id="38055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211" cy="29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9F86" w14:textId="77777777" w:rsidR="00F63A97" w:rsidRDefault="00F63A97" w:rsidP="00FA36DD"/>
    <w:p w14:paraId="5F198043" w14:textId="52F7D884" w:rsidR="00F63A97" w:rsidRDefault="00F63A97" w:rsidP="00F63A97">
      <w:pPr>
        <w:pStyle w:val="Heading2"/>
      </w:pPr>
      <w:r>
        <w:lastRenderedPageBreak/>
        <w:t xml:space="preserve">Task </w:t>
      </w:r>
      <w:r>
        <w:t xml:space="preserve">5 </w:t>
      </w:r>
    </w:p>
    <w:p w14:paraId="705A67D9" w14:textId="4CA84B76" w:rsidR="00F63A97" w:rsidRDefault="00F63A97" w:rsidP="00F63A97">
      <w:r w:rsidRPr="00F63A97">
        <w:t>Auto Calculate Total Price</w:t>
      </w:r>
      <w:r>
        <w:br/>
      </w:r>
      <w:r w:rsidRPr="00EC062B">
        <w:drawing>
          <wp:inline distT="0" distB="0" distL="0" distR="0" wp14:anchorId="6F63C5AE" wp14:editId="667668FE">
            <wp:extent cx="6656832" cy="3635654"/>
            <wp:effectExtent l="0" t="0" r="0" b="3175"/>
            <wp:docPr id="52243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35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6460" cy="36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159E" w14:textId="77777777" w:rsidR="00F63A97" w:rsidRDefault="00F63A97" w:rsidP="00F63A97"/>
    <w:p w14:paraId="4872F24E" w14:textId="7E43DAB5" w:rsidR="00F63A97" w:rsidRDefault="00F63A97" w:rsidP="00F63A97">
      <w:r>
        <w:rPr>
          <w:noProof/>
        </w:rPr>
        <w:drawing>
          <wp:inline distT="0" distB="0" distL="0" distR="0" wp14:anchorId="5CE25BC2" wp14:editId="7D5A4605">
            <wp:extent cx="6858000" cy="3204210"/>
            <wp:effectExtent l="0" t="0" r="0" b="0"/>
            <wp:docPr id="175152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F040" w14:textId="43609B7B" w:rsidR="00CC3A7F" w:rsidRDefault="00CC3A7F" w:rsidP="00F63A97"/>
    <w:p w14:paraId="01A6A400" w14:textId="12C73A20" w:rsidR="00C06625" w:rsidRDefault="00C06625" w:rsidP="00C06625">
      <w:pPr>
        <w:pStyle w:val="Heading2"/>
      </w:pPr>
      <w:r>
        <w:lastRenderedPageBreak/>
        <w:t xml:space="preserve">Task </w:t>
      </w:r>
      <w:r>
        <w:t>6</w:t>
      </w:r>
    </w:p>
    <w:p w14:paraId="70EE48BF" w14:textId="5F6E3281" w:rsidR="00C06625" w:rsidRDefault="00C06625" w:rsidP="00C06625">
      <w:r w:rsidRPr="00C06625">
        <w:t>Prevent Ordering Same Dish Twice</w:t>
      </w:r>
    </w:p>
    <w:p w14:paraId="75C1D576" w14:textId="411FD549" w:rsidR="00C06625" w:rsidRDefault="00C06625" w:rsidP="00C06625">
      <w:pPr>
        <w:pStyle w:val="Heading2"/>
      </w:pPr>
      <w:r>
        <w:t xml:space="preserve">Task </w:t>
      </w:r>
      <w:r>
        <w:t>7</w:t>
      </w:r>
    </w:p>
    <w:p w14:paraId="60A4E142" w14:textId="17AE5D91" w:rsidR="00C06625" w:rsidRDefault="00C06625" w:rsidP="00C06625">
      <w:r w:rsidRPr="00C06625">
        <w:t>Limit Maximum Items per Order</w:t>
      </w:r>
    </w:p>
    <w:p w14:paraId="35E7BCF9" w14:textId="182BC308" w:rsidR="00C06625" w:rsidRDefault="00C06625" w:rsidP="00C06625">
      <w:pPr>
        <w:pStyle w:val="Heading2"/>
      </w:pPr>
      <w:r>
        <w:t xml:space="preserve">Task </w:t>
      </w:r>
      <w:r>
        <w:t>8</w:t>
      </w:r>
    </w:p>
    <w:p w14:paraId="687F95E7" w14:textId="473DB8E3" w:rsidR="00C06625" w:rsidRDefault="00C06625" w:rsidP="00F63A97">
      <w:r w:rsidRPr="00C06625">
        <w:t>Delivery Type Controls Fields</w:t>
      </w:r>
    </w:p>
    <w:sectPr w:rsidR="00C06625" w:rsidSect="00FA36DD">
      <w:footerReference w:type="default" r:id="rId13"/>
      <w:pgSz w:w="12240" w:h="15840"/>
      <w:pgMar w:top="720" w:right="720" w:bottom="720" w:left="72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010F" w14:textId="77777777" w:rsidR="0041599F" w:rsidRDefault="0041599F">
      <w:pPr>
        <w:spacing w:after="0" w:line="240" w:lineRule="auto"/>
      </w:pPr>
      <w:r>
        <w:separator/>
      </w:r>
    </w:p>
  </w:endnote>
  <w:endnote w:type="continuationSeparator" w:id="0">
    <w:p w14:paraId="3137AA9F" w14:textId="77777777" w:rsidR="0041599F" w:rsidRDefault="00415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142828B6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55561" w14:textId="77777777" w:rsidR="0041599F" w:rsidRDefault="0041599F">
      <w:pPr>
        <w:spacing w:after="0" w:line="240" w:lineRule="auto"/>
      </w:pPr>
      <w:r>
        <w:separator/>
      </w:r>
    </w:p>
  </w:footnote>
  <w:footnote w:type="continuationSeparator" w:id="0">
    <w:p w14:paraId="443D25A4" w14:textId="77777777" w:rsidR="0041599F" w:rsidRDefault="00415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5984545">
    <w:abstractNumId w:val="5"/>
  </w:num>
  <w:num w:numId="2" w16cid:durableId="467434600">
    <w:abstractNumId w:val="5"/>
    <w:lvlOverride w:ilvl="0">
      <w:startOverride w:val="1"/>
    </w:lvlOverride>
  </w:num>
  <w:num w:numId="3" w16cid:durableId="1804420312">
    <w:abstractNumId w:val="9"/>
  </w:num>
  <w:num w:numId="4" w16cid:durableId="648098295">
    <w:abstractNumId w:val="4"/>
  </w:num>
  <w:num w:numId="5" w16cid:durableId="734624630">
    <w:abstractNumId w:val="12"/>
  </w:num>
  <w:num w:numId="6" w16cid:durableId="1146046727">
    <w:abstractNumId w:val="11"/>
  </w:num>
  <w:num w:numId="7" w16cid:durableId="1620334247">
    <w:abstractNumId w:val="8"/>
  </w:num>
  <w:num w:numId="8" w16cid:durableId="940331921">
    <w:abstractNumId w:val="13"/>
  </w:num>
  <w:num w:numId="9" w16cid:durableId="238447894">
    <w:abstractNumId w:val="7"/>
  </w:num>
  <w:num w:numId="10" w16cid:durableId="865749172">
    <w:abstractNumId w:val="10"/>
  </w:num>
  <w:num w:numId="11" w16cid:durableId="1594583309">
    <w:abstractNumId w:val="6"/>
  </w:num>
  <w:num w:numId="12" w16cid:durableId="108087678">
    <w:abstractNumId w:val="3"/>
  </w:num>
  <w:num w:numId="13" w16cid:durableId="1531650256">
    <w:abstractNumId w:val="2"/>
  </w:num>
  <w:num w:numId="14" w16cid:durableId="16663309">
    <w:abstractNumId w:val="1"/>
  </w:num>
  <w:num w:numId="15" w16cid:durableId="164700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DD"/>
    <w:rsid w:val="000B4B27"/>
    <w:rsid w:val="002703DC"/>
    <w:rsid w:val="0029097C"/>
    <w:rsid w:val="002B1947"/>
    <w:rsid w:val="0040452B"/>
    <w:rsid w:val="0041599F"/>
    <w:rsid w:val="00434192"/>
    <w:rsid w:val="005E7CEF"/>
    <w:rsid w:val="00666F9E"/>
    <w:rsid w:val="006D435B"/>
    <w:rsid w:val="008E1F75"/>
    <w:rsid w:val="00C06625"/>
    <w:rsid w:val="00CC3A7F"/>
    <w:rsid w:val="00CD749A"/>
    <w:rsid w:val="00D54F24"/>
    <w:rsid w:val="00DD0931"/>
    <w:rsid w:val="00E2268F"/>
    <w:rsid w:val="00E94449"/>
    <w:rsid w:val="00F63A97"/>
    <w:rsid w:val="00FA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F87A4"/>
  <w15:chartTrackingRefBased/>
  <w15:docId w15:val="{4DA3A144-9A12-4A1A-860B-A1DC798F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625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7</TotalTime>
  <Pages>4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7</cp:revision>
  <dcterms:created xsi:type="dcterms:W3CDTF">2026-04-20T20:13:00Z</dcterms:created>
  <dcterms:modified xsi:type="dcterms:W3CDTF">2026-04-20T20:22:00Z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