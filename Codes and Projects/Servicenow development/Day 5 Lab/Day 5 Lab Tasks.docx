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2A2F2" w14:textId="7F80E777" w:rsidR="006D435B" w:rsidRDefault="007D39BA" w:rsidP="007D39BA">
      <w:pPr>
        <w:pStyle w:val="Heading1"/>
        <w:spacing w:after="0" w:line="276" w:lineRule="auto"/>
      </w:pPr>
      <w:r>
        <w:t>Day 5 Lab Tasks</w:t>
      </w:r>
    </w:p>
    <w:p w14:paraId="5CC9FC68" w14:textId="3BBE0F1C" w:rsidR="006D435B" w:rsidRDefault="002F0DA5" w:rsidP="007D39BA">
      <w:pPr>
        <w:pStyle w:val="Heading2"/>
      </w:pPr>
      <w:r>
        <w:t>Task 1</w:t>
      </w:r>
    </w:p>
    <w:p w14:paraId="5D4B230E" w14:textId="790B8D95" w:rsidR="000260EE" w:rsidRDefault="002F0DA5" w:rsidP="000260EE">
      <w:pPr>
        <w:rPr>
          <w:rStyle w:val="Heading2Char"/>
        </w:rPr>
      </w:pPr>
      <w:r>
        <w:t>Dish name is pizza UI policy</w:t>
      </w:r>
      <w:r w:rsidR="000260EE">
        <w:br/>
      </w:r>
      <w:r w:rsidR="000260EE" w:rsidRPr="000260EE">
        <w:drawing>
          <wp:inline distT="0" distB="0" distL="0" distR="0" wp14:anchorId="2676FB06" wp14:editId="5EA6B48C">
            <wp:extent cx="6400800" cy="3504566"/>
            <wp:effectExtent l="0" t="0" r="0" b="635"/>
            <wp:docPr id="124792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28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2555" cy="351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60EE">
        <w:br/>
      </w:r>
      <w:r w:rsidR="000260EE" w:rsidRPr="000260EE">
        <w:rPr>
          <w:rStyle w:val="Heading2Char"/>
        </w:rPr>
        <w:t>Task 2</w:t>
      </w:r>
    </w:p>
    <w:p w14:paraId="4BE4FB78" w14:textId="5DFC448B" w:rsidR="006D435B" w:rsidRPr="006A2085" w:rsidRDefault="006A2085" w:rsidP="006A2085">
      <w:pPr>
        <w:rPr>
          <w:rFonts w:asciiTheme="majorHAnsi" w:eastAsiaTheme="majorEastAsia" w:hAnsiTheme="majorHAnsi" w:cstheme="majorBidi"/>
          <w:b/>
          <w:color w:val="7A4F13" w:themeColor="accent1" w:themeShade="80"/>
          <w:sz w:val="38"/>
          <w:szCs w:val="26"/>
        </w:rPr>
      </w:pPr>
      <w:r>
        <w:t>Dish name is pizza UI policy</w:t>
      </w:r>
      <w:r>
        <w:br/>
      </w:r>
      <w:r w:rsidRPr="006A2085">
        <w:drawing>
          <wp:inline distT="0" distB="0" distL="0" distR="0" wp14:anchorId="1E53EDEC" wp14:editId="1559D4DD">
            <wp:extent cx="6343650" cy="2894290"/>
            <wp:effectExtent l="0" t="0" r="0" b="1905"/>
            <wp:docPr id="362562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562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7252" cy="2918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7E0FF" w14:textId="324968AC" w:rsidR="006A2085" w:rsidRDefault="006A2085" w:rsidP="006A2085">
      <w:pPr>
        <w:rPr>
          <w:rStyle w:val="Heading2Char"/>
        </w:rPr>
      </w:pPr>
      <w:r w:rsidRPr="000260EE">
        <w:rPr>
          <w:rStyle w:val="Heading2Char"/>
        </w:rPr>
        <w:lastRenderedPageBreak/>
        <w:t xml:space="preserve">Task </w:t>
      </w:r>
      <w:r>
        <w:rPr>
          <w:rStyle w:val="Heading2Char"/>
        </w:rPr>
        <w:t>3</w:t>
      </w:r>
    </w:p>
    <w:p w14:paraId="4ACF8861" w14:textId="79B4B255" w:rsidR="006A2085" w:rsidRDefault="006A2085" w:rsidP="006A2085">
      <w:r w:rsidRPr="006A2085">
        <w:t>Dictionary Enhancement</w:t>
      </w:r>
      <w:r>
        <w:br/>
      </w:r>
      <w:r w:rsidRPr="006A2085">
        <w:rPr>
          <w:rStyle w:val="Heading2Char"/>
        </w:rPr>
        <w:drawing>
          <wp:inline distT="0" distB="0" distL="0" distR="0" wp14:anchorId="242A716C" wp14:editId="0E5F7620">
            <wp:extent cx="6800850" cy="2758121"/>
            <wp:effectExtent l="0" t="0" r="0" b="4445"/>
            <wp:docPr id="100779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92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26916" cy="276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5FE0" w14:textId="4124EC66" w:rsidR="006A2085" w:rsidRDefault="006A2085" w:rsidP="006A2085">
      <w:pPr>
        <w:rPr>
          <w:rStyle w:val="Heading2Char"/>
        </w:rPr>
      </w:pPr>
      <w:r w:rsidRPr="000260EE">
        <w:rPr>
          <w:rStyle w:val="Heading2Char"/>
        </w:rPr>
        <w:t xml:space="preserve">Task </w:t>
      </w:r>
      <w:r>
        <w:rPr>
          <w:rStyle w:val="Heading2Char"/>
        </w:rPr>
        <w:t>4</w:t>
      </w:r>
    </w:p>
    <w:p w14:paraId="49A08E77" w14:textId="33175F4E" w:rsidR="006A2085" w:rsidRDefault="006A2085" w:rsidP="006A2085">
      <w:r w:rsidRPr="006A2085">
        <w:t>Notification (Email)</w:t>
      </w:r>
      <w:r>
        <w:rPr>
          <w:rStyle w:val="Heading2Char"/>
        </w:rPr>
        <w:br/>
      </w:r>
      <w:r w:rsidRPr="006A2085">
        <w:drawing>
          <wp:inline distT="0" distB="0" distL="0" distR="0" wp14:anchorId="6EB85F73" wp14:editId="2D0D1BFB">
            <wp:extent cx="6248400" cy="1608591"/>
            <wp:effectExtent l="0" t="0" r="0" b="0"/>
            <wp:docPr id="59704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456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8191" cy="161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A2085">
        <w:drawing>
          <wp:inline distT="0" distB="0" distL="0" distR="0" wp14:anchorId="37464604" wp14:editId="2C1EDBE0">
            <wp:extent cx="6400800" cy="972185"/>
            <wp:effectExtent l="0" t="0" r="0" b="0"/>
            <wp:docPr id="1256017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17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A2085">
        <w:drawing>
          <wp:inline distT="0" distB="0" distL="0" distR="0" wp14:anchorId="1390C11E" wp14:editId="4AC372CA">
            <wp:extent cx="6400800" cy="1363345"/>
            <wp:effectExtent l="0" t="0" r="0" b="8255"/>
            <wp:docPr id="29569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693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C5471" w14:textId="1EE7834B" w:rsidR="00A00DBE" w:rsidRDefault="00A00DBE" w:rsidP="00A00DBE">
      <w:pPr>
        <w:rPr>
          <w:rStyle w:val="Heading2Char"/>
        </w:rPr>
      </w:pPr>
      <w:r w:rsidRPr="000260EE">
        <w:rPr>
          <w:rStyle w:val="Heading2Char"/>
        </w:rPr>
        <w:lastRenderedPageBreak/>
        <w:t xml:space="preserve">Task </w:t>
      </w:r>
      <w:r>
        <w:rPr>
          <w:rStyle w:val="Heading2Char"/>
        </w:rPr>
        <w:t>5</w:t>
      </w:r>
    </w:p>
    <w:p w14:paraId="69BD3A27" w14:textId="0B6D5FA6" w:rsidR="0099493D" w:rsidRDefault="00A00DBE" w:rsidP="0099493D">
      <w:pPr>
        <w:rPr>
          <w:rStyle w:val="Heading2Char"/>
        </w:rPr>
      </w:pPr>
      <w:r w:rsidRPr="00A00DBE">
        <w:t>Import Data (Excel</w:t>
      </w:r>
      <w:r>
        <w:t>)</w:t>
      </w:r>
      <w:r w:rsidR="0099493D">
        <w:br/>
      </w:r>
      <w:r w:rsidR="0099493D" w:rsidRPr="0099493D">
        <w:drawing>
          <wp:inline distT="0" distB="0" distL="0" distR="0" wp14:anchorId="70B542F5" wp14:editId="6D906CB1">
            <wp:extent cx="6745080" cy="609600"/>
            <wp:effectExtent l="0" t="0" r="0" b="0"/>
            <wp:docPr id="1642821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210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57286" cy="61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93D">
        <w:br/>
      </w:r>
      <w:r w:rsidR="0099493D" w:rsidRPr="0099493D">
        <w:drawing>
          <wp:inline distT="0" distB="0" distL="0" distR="0" wp14:anchorId="37A87A20" wp14:editId="3E6F0E8F">
            <wp:extent cx="5967156" cy="3171825"/>
            <wp:effectExtent l="0" t="0" r="0" b="0"/>
            <wp:docPr id="131858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85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6972" cy="319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493D">
        <w:br/>
      </w:r>
      <w:r>
        <w:br/>
      </w:r>
      <w:r w:rsidR="0099493D" w:rsidRPr="000260EE">
        <w:rPr>
          <w:rStyle w:val="Heading2Char"/>
        </w:rPr>
        <w:t xml:space="preserve">Task </w:t>
      </w:r>
      <w:r w:rsidR="0099493D">
        <w:rPr>
          <w:rStyle w:val="Heading2Char"/>
        </w:rPr>
        <w:t>6</w:t>
      </w:r>
    </w:p>
    <w:p w14:paraId="32C574CD" w14:textId="77777777" w:rsidR="00A612EF" w:rsidRDefault="0099493D" w:rsidP="0099493D">
      <w:r w:rsidRPr="0099493D">
        <w:t>Transform Map</w:t>
      </w:r>
      <w:r>
        <w:br/>
      </w:r>
      <w:r w:rsidRPr="0099493D">
        <w:drawing>
          <wp:inline distT="0" distB="0" distL="0" distR="0" wp14:anchorId="19320FA1" wp14:editId="381698E2">
            <wp:extent cx="6191250" cy="3163188"/>
            <wp:effectExtent l="0" t="0" r="0" b="0"/>
            <wp:docPr id="92981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14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52424" cy="319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27B9" w14:textId="0F2DE4D0" w:rsidR="00A612EF" w:rsidRDefault="00A612EF" w:rsidP="00A612EF">
      <w:pPr>
        <w:rPr>
          <w:rStyle w:val="Heading2Char"/>
        </w:rPr>
      </w:pPr>
      <w:r w:rsidRPr="000260EE">
        <w:rPr>
          <w:rStyle w:val="Heading2Char"/>
        </w:rPr>
        <w:lastRenderedPageBreak/>
        <w:t xml:space="preserve">Task </w:t>
      </w:r>
      <w:r>
        <w:rPr>
          <w:rStyle w:val="Heading2Char"/>
        </w:rPr>
        <w:t>7</w:t>
      </w:r>
    </w:p>
    <w:p w14:paraId="0563B8DA" w14:textId="097DEE4C" w:rsidR="00A612EF" w:rsidRDefault="00A612EF" w:rsidP="00A612EF">
      <w:pPr>
        <w:rPr>
          <w:rStyle w:val="Heading2Char"/>
        </w:rPr>
      </w:pPr>
      <w:r w:rsidRPr="00A612EF">
        <w:t>Basic ACL (Read Access</w:t>
      </w:r>
      <w:r>
        <w:t>)</w:t>
      </w:r>
      <w:r>
        <w:br/>
      </w:r>
      <w:r w:rsidRPr="00A612EF">
        <w:drawing>
          <wp:inline distT="0" distB="0" distL="0" distR="0" wp14:anchorId="3E5EA2C3" wp14:editId="09583C5E">
            <wp:extent cx="6708459" cy="2838450"/>
            <wp:effectExtent l="0" t="0" r="0" b="0"/>
            <wp:docPr id="192659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964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711976" cy="283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9493D">
        <w:br/>
      </w:r>
      <w:r w:rsidRPr="000260EE">
        <w:rPr>
          <w:rStyle w:val="Heading2Char"/>
        </w:rPr>
        <w:t xml:space="preserve">Task </w:t>
      </w:r>
      <w:r>
        <w:rPr>
          <w:rStyle w:val="Heading2Char"/>
        </w:rPr>
        <w:t>8</w:t>
      </w:r>
    </w:p>
    <w:p w14:paraId="20FE7FA7" w14:textId="77777777" w:rsidR="001F19E9" w:rsidRDefault="00A612EF" w:rsidP="00A612EF">
      <w:r w:rsidRPr="00A612EF">
        <w:t>Role-Based ACL</w:t>
      </w:r>
      <w:r>
        <w:br/>
      </w:r>
      <w:r w:rsidR="001F19E9">
        <w:t xml:space="preserve">Chef read only </w:t>
      </w:r>
      <w:r w:rsidR="001F19E9">
        <w:br/>
      </w:r>
      <w:r w:rsidR="001F19E9" w:rsidRPr="001F19E9">
        <w:drawing>
          <wp:inline distT="0" distB="0" distL="0" distR="0" wp14:anchorId="67825B10" wp14:editId="16568826">
            <wp:extent cx="7119126" cy="3171825"/>
            <wp:effectExtent l="0" t="0" r="5715" b="0"/>
            <wp:docPr id="20085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2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24268" cy="317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19E9">
        <w:br/>
      </w:r>
    </w:p>
    <w:p w14:paraId="5DE1805E" w14:textId="77777777" w:rsidR="006B26CF" w:rsidRDefault="001F19E9" w:rsidP="006B26CF">
      <w:pPr>
        <w:rPr>
          <w:rStyle w:val="Heading2Char"/>
        </w:rPr>
      </w:pPr>
      <w:r w:rsidRPr="001F19E9">
        <w:lastRenderedPageBreak/>
        <w:t>Waiter → Create + Read</w:t>
      </w:r>
      <w:r>
        <w:br/>
      </w:r>
      <w:r w:rsidRPr="001F19E9">
        <w:drawing>
          <wp:inline distT="0" distB="0" distL="0" distR="0" wp14:anchorId="0B6577D2" wp14:editId="3701589E">
            <wp:extent cx="3429000" cy="1257300"/>
            <wp:effectExtent l="0" t="0" r="0" b="0"/>
            <wp:docPr id="190425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585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7787" cy="126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19E9">
        <w:rPr>
          <w:noProof/>
        </w:rPr>
        <w:t xml:space="preserve"> </w:t>
      </w:r>
      <w:r w:rsidRPr="001F19E9">
        <w:drawing>
          <wp:inline distT="0" distB="0" distL="0" distR="0" wp14:anchorId="2F0DB3C3" wp14:editId="6BBC0BB1">
            <wp:extent cx="3171825" cy="1331978"/>
            <wp:effectExtent l="0" t="0" r="0" b="1905"/>
            <wp:docPr id="25684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4610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93151" cy="134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BD6">
        <w:rPr>
          <w:noProof/>
        </w:rPr>
        <w:br/>
      </w:r>
      <w:r w:rsidR="002D2BD6" w:rsidRPr="002D2BD6">
        <w:t>Manager → Full access</w:t>
      </w:r>
      <w:r w:rsidR="002D2BD6">
        <w:br/>
      </w:r>
      <w:r w:rsidR="002D2BD6" w:rsidRPr="002D2BD6">
        <w:drawing>
          <wp:inline distT="0" distB="0" distL="0" distR="0" wp14:anchorId="2A5D4F2B" wp14:editId="62892D4D">
            <wp:extent cx="3333750" cy="1539081"/>
            <wp:effectExtent l="0" t="0" r="0" b="4445"/>
            <wp:docPr id="1443322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220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49379" cy="154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BD6" w:rsidRPr="002D2BD6">
        <w:rPr>
          <w:noProof/>
        </w:rPr>
        <w:t xml:space="preserve"> </w:t>
      </w:r>
      <w:r w:rsidR="002D2BD6" w:rsidRPr="002D2BD6">
        <w:drawing>
          <wp:inline distT="0" distB="0" distL="0" distR="0" wp14:anchorId="74F21663" wp14:editId="3C3C4D99">
            <wp:extent cx="3457575" cy="1503405"/>
            <wp:effectExtent l="0" t="0" r="0" b="1905"/>
            <wp:docPr id="127850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042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76802" cy="15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D2BD6" w:rsidRPr="002D2BD6">
        <w:drawing>
          <wp:inline distT="0" distB="0" distL="0" distR="0" wp14:anchorId="33B5FDF9" wp14:editId="55878947">
            <wp:extent cx="3291489" cy="1428750"/>
            <wp:effectExtent l="0" t="0" r="4445" b="0"/>
            <wp:docPr id="86035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3529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95932" cy="143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BD6" w:rsidRPr="002D2BD6">
        <w:rPr>
          <w:noProof/>
        </w:rPr>
        <w:t xml:space="preserve"> </w:t>
      </w:r>
      <w:r w:rsidR="002D2BD6" w:rsidRPr="002D2BD6">
        <w:rPr>
          <w:noProof/>
        </w:rPr>
        <w:drawing>
          <wp:inline distT="0" distB="0" distL="0" distR="0" wp14:anchorId="507EC3CC" wp14:editId="6A66B2FB">
            <wp:extent cx="3190875" cy="1182100"/>
            <wp:effectExtent l="0" t="0" r="0" b="0"/>
            <wp:docPr id="1387607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076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14491" cy="119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12EF">
        <w:br/>
      </w:r>
      <w:r w:rsidR="00251086" w:rsidRPr="000260EE">
        <w:rPr>
          <w:rStyle w:val="Heading2Char"/>
        </w:rPr>
        <w:t xml:space="preserve">Task </w:t>
      </w:r>
      <w:r w:rsidR="006B26CF">
        <w:rPr>
          <w:rStyle w:val="Heading2Char"/>
        </w:rPr>
        <w:t>9</w:t>
      </w:r>
    </w:p>
    <w:p w14:paraId="1E2400DC" w14:textId="77777777" w:rsidR="00E35F96" w:rsidRDefault="006B26CF" w:rsidP="006B26CF">
      <w:r w:rsidRPr="006B26CF">
        <w:t>Field-Level ACL</w:t>
      </w:r>
      <w:r w:rsidR="00E35F96">
        <w:br/>
      </w:r>
      <w:r w:rsidR="00E35F96" w:rsidRPr="00E35F96">
        <w:drawing>
          <wp:inline distT="0" distB="0" distL="0" distR="0" wp14:anchorId="72F44265" wp14:editId="3FA1850F">
            <wp:extent cx="6858000" cy="2748915"/>
            <wp:effectExtent l="0" t="0" r="0" b="0"/>
            <wp:docPr id="76161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137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1946D" w14:textId="473BCBC0" w:rsidR="00E35F96" w:rsidRDefault="00E35F96" w:rsidP="00E35F96">
      <w:pPr>
        <w:rPr>
          <w:rStyle w:val="Heading2Char"/>
        </w:rPr>
      </w:pPr>
      <w:r w:rsidRPr="000260EE">
        <w:rPr>
          <w:rStyle w:val="Heading2Char"/>
        </w:rPr>
        <w:lastRenderedPageBreak/>
        <w:t xml:space="preserve">Task </w:t>
      </w:r>
      <w:r>
        <w:rPr>
          <w:rStyle w:val="Heading2Char"/>
        </w:rPr>
        <w:t>10</w:t>
      </w:r>
    </w:p>
    <w:p w14:paraId="5227FB74" w14:textId="147BAC34" w:rsidR="00E35F96" w:rsidRDefault="00604427" w:rsidP="00E35F96">
      <w:r w:rsidRPr="00604427">
        <w:t>Conditional ACL</w:t>
      </w:r>
      <w:r w:rsidRPr="00604427">
        <w:drawing>
          <wp:inline distT="0" distB="0" distL="0" distR="0" wp14:anchorId="2957044E" wp14:editId="7253A782">
            <wp:extent cx="6438900" cy="3378634"/>
            <wp:effectExtent l="0" t="0" r="0" b="0"/>
            <wp:docPr id="127458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891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42950" cy="3380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1383" w14:textId="68C2751B" w:rsidR="00604427" w:rsidRDefault="00604427" w:rsidP="00604427">
      <w:pPr>
        <w:rPr>
          <w:rStyle w:val="Heading2Char"/>
        </w:rPr>
      </w:pPr>
      <w:r w:rsidRPr="000260EE">
        <w:rPr>
          <w:rStyle w:val="Heading2Char"/>
        </w:rPr>
        <w:t xml:space="preserve">Task </w:t>
      </w:r>
      <w:r>
        <w:rPr>
          <w:rStyle w:val="Heading2Char"/>
        </w:rPr>
        <w:t>1</w:t>
      </w:r>
      <w:r>
        <w:rPr>
          <w:rStyle w:val="Heading2Char"/>
        </w:rPr>
        <w:t>1</w:t>
      </w:r>
    </w:p>
    <w:p w14:paraId="6F383BC3" w14:textId="1AB771F5" w:rsidR="00604427" w:rsidRDefault="00604427" w:rsidP="00604427">
      <w:r w:rsidRPr="00604427">
        <w:t>Write Restriction ACL</w:t>
      </w:r>
      <w:r>
        <w:br/>
      </w:r>
      <w:r w:rsidRPr="00604427">
        <w:drawing>
          <wp:inline distT="0" distB="0" distL="0" distR="0" wp14:anchorId="0A9B81E6" wp14:editId="1B2839E0">
            <wp:extent cx="6858000" cy="2846070"/>
            <wp:effectExtent l="0" t="0" r="0" b="0"/>
            <wp:docPr id="47518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8003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DC2578F" w14:textId="7CB3D822" w:rsidR="00153EC3" w:rsidRDefault="00604427" w:rsidP="00153EC3">
      <w:pPr>
        <w:rPr>
          <w:rStyle w:val="Heading2Char"/>
        </w:rPr>
      </w:pPr>
      <w:r>
        <w:lastRenderedPageBreak/>
        <w:br/>
      </w:r>
      <w:r>
        <w:br/>
      </w:r>
      <w:r w:rsidR="00153EC3" w:rsidRPr="000260EE">
        <w:rPr>
          <w:rStyle w:val="Heading2Char"/>
        </w:rPr>
        <w:t xml:space="preserve">Task </w:t>
      </w:r>
      <w:r w:rsidR="00153EC3">
        <w:rPr>
          <w:rStyle w:val="Heading2Char"/>
        </w:rPr>
        <w:t>1</w:t>
      </w:r>
      <w:r w:rsidR="00153EC3">
        <w:rPr>
          <w:rStyle w:val="Heading2Char"/>
        </w:rPr>
        <w:t>2</w:t>
      </w:r>
    </w:p>
    <w:p w14:paraId="40C04D8C" w14:textId="2C118163" w:rsidR="00153EC3" w:rsidRDefault="00153EC3" w:rsidP="00153EC3">
      <w:pPr>
        <w:rPr>
          <w:rStyle w:val="Heading2Char"/>
        </w:rPr>
      </w:pPr>
      <w:r w:rsidRPr="00153EC3">
        <w:t>Create ACL</w:t>
      </w:r>
      <w:r w:rsidR="00E5337D" w:rsidRPr="00E5337D">
        <w:rPr>
          <w:noProof/>
        </w:rPr>
        <w:t xml:space="preserve"> </w:t>
      </w:r>
      <w:r w:rsidR="00E5337D" w:rsidRPr="00E5337D">
        <w:drawing>
          <wp:inline distT="0" distB="0" distL="0" distR="0" wp14:anchorId="47EA5E8F" wp14:editId="20D8EB8D">
            <wp:extent cx="6858000" cy="2781300"/>
            <wp:effectExtent l="0" t="0" r="0" b="0"/>
            <wp:docPr id="78344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469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260EE">
        <w:rPr>
          <w:rStyle w:val="Heading2Char"/>
        </w:rPr>
        <w:t xml:space="preserve">Task </w:t>
      </w:r>
      <w:r>
        <w:rPr>
          <w:rStyle w:val="Heading2Char"/>
        </w:rPr>
        <w:t>1</w:t>
      </w:r>
      <w:r>
        <w:rPr>
          <w:rStyle w:val="Heading2Char"/>
        </w:rPr>
        <w:t>3</w:t>
      </w:r>
    </w:p>
    <w:p w14:paraId="2C6BC0BD" w14:textId="7C0035FC" w:rsidR="00153EC3" w:rsidRDefault="00153EC3" w:rsidP="00153EC3">
      <w:r w:rsidRPr="00153EC3">
        <w:t>Delete ACL</w:t>
      </w:r>
      <w:r>
        <w:rPr>
          <w:noProof/>
        </w:rPr>
        <w:drawing>
          <wp:inline distT="0" distB="0" distL="0" distR="0" wp14:anchorId="1363B155" wp14:editId="4657AE74">
            <wp:extent cx="6858000" cy="2233295"/>
            <wp:effectExtent l="0" t="0" r="0" b="0"/>
            <wp:docPr id="68801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117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3A5E231" w14:textId="3CCDD413" w:rsidR="00153EC3" w:rsidRDefault="00153EC3" w:rsidP="00153EC3"/>
    <w:p w14:paraId="16A3D138" w14:textId="77777777" w:rsidR="00E5337D" w:rsidRDefault="00E5337D" w:rsidP="00153EC3"/>
    <w:p w14:paraId="11A1A0EF" w14:textId="77777777" w:rsidR="00E5337D" w:rsidRDefault="00E5337D" w:rsidP="00153EC3"/>
    <w:p w14:paraId="3DC967F1" w14:textId="77777777" w:rsidR="00E5337D" w:rsidRDefault="00E5337D" w:rsidP="00153EC3"/>
    <w:p w14:paraId="79067F0E" w14:textId="5B4379B7" w:rsidR="00E5337D" w:rsidRDefault="00E5337D" w:rsidP="00E5337D">
      <w:pPr>
        <w:rPr>
          <w:rStyle w:val="Heading2Char"/>
        </w:rPr>
      </w:pPr>
      <w:r w:rsidRPr="000260EE">
        <w:rPr>
          <w:rStyle w:val="Heading2Char"/>
        </w:rPr>
        <w:lastRenderedPageBreak/>
        <w:t xml:space="preserve">Task </w:t>
      </w:r>
      <w:r>
        <w:rPr>
          <w:rStyle w:val="Heading2Char"/>
        </w:rPr>
        <w:t>1</w:t>
      </w:r>
      <w:r>
        <w:rPr>
          <w:rStyle w:val="Heading2Char"/>
        </w:rPr>
        <w:t>4</w:t>
      </w:r>
    </w:p>
    <w:p w14:paraId="094521D8" w14:textId="31E0E1F0" w:rsidR="00E5337D" w:rsidRDefault="00E5337D" w:rsidP="00E5337D">
      <w:r w:rsidRPr="00E5337D">
        <w:t>Advanced ACL (Script + Role)</w:t>
      </w:r>
      <w:r>
        <w:br/>
      </w:r>
      <w:r w:rsidR="003A50F3" w:rsidRPr="003A50F3">
        <w:drawing>
          <wp:inline distT="0" distB="0" distL="0" distR="0" wp14:anchorId="062CF908" wp14:editId="3F67602D">
            <wp:extent cx="6858000" cy="3080385"/>
            <wp:effectExtent l="0" t="0" r="0" b="5715"/>
            <wp:docPr id="151118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815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50F3">
        <w:br/>
      </w:r>
      <w:r w:rsidR="003A50F3" w:rsidRPr="003A50F3">
        <w:drawing>
          <wp:inline distT="0" distB="0" distL="0" distR="0" wp14:anchorId="1B487740" wp14:editId="3E2721ED">
            <wp:extent cx="6858000" cy="2172970"/>
            <wp:effectExtent l="0" t="0" r="0" b="0"/>
            <wp:docPr id="1741563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631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025B" w14:textId="46A151B9" w:rsidR="00E5337D" w:rsidRDefault="00E5337D" w:rsidP="00E5337D">
      <w:r>
        <w:br/>
      </w:r>
    </w:p>
    <w:p w14:paraId="4DCAD2D1" w14:textId="77777777" w:rsidR="00E5337D" w:rsidRDefault="00E5337D" w:rsidP="00153EC3"/>
    <w:p w14:paraId="574F6E62" w14:textId="7DE33216" w:rsidR="00251086" w:rsidRPr="006B26CF" w:rsidRDefault="00604427" w:rsidP="00604427">
      <w:pPr>
        <w:rPr>
          <w:rFonts w:asciiTheme="majorHAnsi" w:eastAsiaTheme="majorEastAsia" w:hAnsiTheme="majorHAnsi" w:cstheme="majorBidi"/>
          <w:b/>
          <w:color w:val="7A4F13" w:themeColor="accent1" w:themeShade="80"/>
          <w:sz w:val="38"/>
          <w:szCs w:val="26"/>
        </w:rPr>
      </w:pPr>
      <w:r>
        <w:br/>
      </w:r>
      <w:r w:rsidR="006B26CF">
        <w:br/>
      </w:r>
      <w:r w:rsidR="00251086">
        <w:br/>
      </w:r>
      <w:r w:rsidR="00251086">
        <w:br/>
      </w:r>
    </w:p>
    <w:p w14:paraId="2313849B" w14:textId="1D4A89B5" w:rsidR="00A00DBE" w:rsidRDefault="00A00DBE" w:rsidP="00A612EF"/>
    <w:sectPr w:rsidR="00A00DBE" w:rsidSect="001F19E9">
      <w:footerReference w:type="default" r:id="rId31"/>
      <w:pgSz w:w="12240" w:h="15840"/>
      <w:pgMar w:top="720" w:right="720" w:bottom="720" w:left="72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861B7" w14:textId="77777777" w:rsidR="00525590" w:rsidRDefault="00525590">
      <w:pPr>
        <w:spacing w:after="0" w:line="240" w:lineRule="auto"/>
      </w:pPr>
      <w:r>
        <w:separator/>
      </w:r>
    </w:p>
  </w:endnote>
  <w:endnote w:type="continuationSeparator" w:id="0">
    <w:p w14:paraId="35665001" w14:textId="77777777" w:rsidR="00525590" w:rsidRDefault="00525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524B1BA6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F3A1E" w14:textId="77777777" w:rsidR="00525590" w:rsidRDefault="00525590">
      <w:pPr>
        <w:spacing w:after="0" w:line="240" w:lineRule="auto"/>
      </w:pPr>
      <w:r>
        <w:separator/>
      </w:r>
    </w:p>
  </w:footnote>
  <w:footnote w:type="continuationSeparator" w:id="0">
    <w:p w14:paraId="0415F3FD" w14:textId="77777777" w:rsidR="00525590" w:rsidRDefault="005255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60566149">
    <w:abstractNumId w:val="5"/>
  </w:num>
  <w:num w:numId="2" w16cid:durableId="982931016">
    <w:abstractNumId w:val="5"/>
    <w:lvlOverride w:ilvl="0">
      <w:startOverride w:val="1"/>
    </w:lvlOverride>
  </w:num>
  <w:num w:numId="3" w16cid:durableId="435910744">
    <w:abstractNumId w:val="9"/>
  </w:num>
  <w:num w:numId="4" w16cid:durableId="690837170">
    <w:abstractNumId w:val="4"/>
  </w:num>
  <w:num w:numId="5" w16cid:durableId="2125077158">
    <w:abstractNumId w:val="12"/>
  </w:num>
  <w:num w:numId="6" w16cid:durableId="74209647">
    <w:abstractNumId w:val="11"/>
  </w:num>
  <w:num w:numId="7" w16cid:durableId="181823956">
    <w:abstractNumId w:val="8"/>
  </w:num>
  <w:num w:numId="8" w16cid:durableId="1504468277">
    <w:abstractNumId w:val="13"/>
  </w:num>
  <w:num w:numId="9" w16cid:durableId="1102846403">
    <w:abstractNumId w:val="7"/>
  </w:num>
  <w:num w:numId="10" w16cid:durableId="688990558">
    <w:abstractNumId w:val="10"/>
  </w:num>
  <w:num w:numId="11" w16cid:durableId="1625961286">
    <w:abstractNumId w:val="6"/>
  </w:num>
  <w:num w:numId="12" w16cid:durableId="142700375">
    <w:abstractNumId w:val="3"/>
  </w:num>
  <w:num w:numId="13" w16cid:durableId="1619143238">
    <w:abstractNumId w:val="2"/>
  </w:num>
  <w:num w:numId="14" w16cid:durableId="488445304">
    <w:abstractNumId w:val="1"/>
  </w:num>
  <w:num w:numId="15" w16cid:durableId="2085641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BA"/>
    <w:rsid w:val="000260EE"/>
    <w:rsid w:val="000B4B27"/>
    <w:rsid w:val="00153EC3"/>
    <w:rsid w:val="001F19E9"/>
    <w:rsid w:val="00251086"/>
    <w:rsid w:val="0029097C"/>
    <w:rsid w:val="002B1947"/>
    <w:rsid w:val="002D2BD6"/>
    <w:rsid w:val="002F0DA5"/>
    <w:rsid w:val="003A50F3"/>
    <w:rsid w:val="003D231E"/>
    <w:rsid w:val="0040452B"/>
    <w:rsid w:val="00434192"/>
    <w:rsid w:val="00525590"/>
    <w:rsid w:val="005E7CEF"/>
    <w:rsid w:val="00604427"/>
    <w:rsid w:val="00666F9E"/>
    <w:rsid w:val="006A2085"/>
    <w:rsid w:val="006B26CF"/>
    <w:rsid w:val="006D435B"/>
    <w:rsid w:val="007D39BA"/>
    <w:rsid w:val="008E1F75"/>
    <w:rsid w:val="0099493D"/>
    <w:rsid w:val="00A00DBE"/>
    <w:rsid w:val="00A612EF"/>
    <w:rsid w:val="00CC3A7F"/>
    <w:rsid w:val="00CD749A"/>
    <w:rsid w:val="00D54F24"/>
    <w:rsid w:val="00DD0931"/>
    <w:rsid w:val="00E2268F"/>
    <w:rsid w:val="00E35F96"/>
    <w:rsid w:val="00E5337D"/>
    <w:rsid w:val="00E9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4D02D0"/>
  <w15:chartTrackingRefBased/>
  <w15:docId w15:val="{15262AF9-CE71-4124-9882-4A470950C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337D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99</TotalTime>
  <Pages>8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16</cp:revision>
  <dcterms:created xsi:type="dcterms:W3CDTF">2026-04-15T10:15:00Z</dcterms:created>
  <dcterms:modified xsi:type="dcterms:W3CDTF">2026-04-15T11:54:00Z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