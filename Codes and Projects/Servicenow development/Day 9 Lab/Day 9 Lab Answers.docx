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6C9B" w14:textId="7F8D8493" w:rsidR="006D435B" w:rsidRDefault="008144F8" w:rsidP="008144F8">
      <w:pPr>
        <w:pStyle w:val="Heading1"/>
        <w:spacing w:after="0" w:line="276" w:lineRule="auto"/>
      </w:pPr>
      <w:r>
        <w:t xml:space="preserve">Day 9 Lab </w:t>
      </w:r>
    </w:p>
    <w:p w14:paraId="3C6C1C29" w14:textId="03B2D891" w:rsidR="006D435B" w:rsidRDefault="008144F8" w:rsidP="008144F8">
      <w:pPr>
        <w:pStyle w:val="Heading2"/>
      </w:pPr>
      <w:r>
        <w:t>Images and Their Assigned tasks:</w:t>
      </w:r>
    </w:p>
    <w:p w14:paraId="2C8FAF0C" w14:textId="77777777" w:rsidR="008144F8" w:rsidRDefault="008144F8">
      <w:r>
        <w:rPr>
          <w:noProof/>
        </w:rPr>
        <w:drawing>
          <wp:inline distT="0" distB="0" distL="0" distR="0" wp14:anchorId="33D62898" wp14:editId="29B83E4F">
            <wp:extent cx="5857336" cy="3533577"/>
            <wp:effectExtent l="0" t="0" r="0" b="0"/>
            <wp:docPr id="682895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05" cy="353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049A" w14:textId="779B3BCB" w:rsidR="008144F8" w:rsidRDefault="008144F8" w:rsidP="008144F8">
      <w:r>
        <w:t>On change Tasks (10, 20)</w:t>
      </w:r>
    </w:p>
    <w:p w14:paraId="3C423FE4" w14:textId="3FBEB016" w:rsidR="008144F8" w:rsidRDefault="008144F8">
      <w:r>
        <w:rPr>
          <w:noProof/>
        </w:rPr>
        <w:drawing>
          <wp:inline distT="0" distB="0" distL="0" distR="0" wp14:anchorId="58F18C30" wp14:editId="3FB28C57">
            <wp:extent cx="6468688" cy="1958196"/>
            <wp:effectExtent l="0" t="0" r="0" b="4445"/>
            <wp:docPr id="63005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542" cy="196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90232" w14:textId="71C703BE" w:rsidR="008144F8" w:rsidRDefault="008144F8">
      <w:r>
        <w:t>On Load Tasks (22,24)</w:t>
      </w:r>
    </w:p>
    <w:p w14:paraId="2107CDA5" w14:textId="77777777" w:rsidR="008144F8" w:rsidRDefault="008144F8"/>
    <w:p w14:paraId="2F642E9B" w14:textId="495EF026" w:rsidR="008144F8" w:rsidRDefault="008144F8"/>
    <w:p w14:paraId="2FC3EDDC" w14:textId="165004BC" w:rsidR="008144F8" w:rsidRDefault="008144F8" w:rsidP="008144F8">
      <w:r>
        <w:rPr>
          <w:noProof/>
        </w:rPr>
        <w:lastRenderedPageBreak/>
        <w:drawing>
          <wp:inline distT="0" distB="0" distL="0" distR="0" wp14:anchorId="1E18C26D" wp14:editId="3F20F3B9">
            <wp:extent cx="6858000" cy="2340610"/>
            <wp:effectExtent l="0" t="0" r="0" b="2540"/>
            <wp:docPr id="144279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E6CC" w14:textId="553F0CE2" w:rsidR="008144F8" w:rsidRDefault="008144F8" w:rsidP="008144F8">
      <w:proofErr w:type="spellStart"/>
      <w:r>
        <w:t>Onsubmit</w:t>
      </w:r>
      <w:proofErr w:type="spellEnd"/>
      <w:r>
        <w:t xml:space="preserve"> Tasks (3,11)</w:t>
      </w:r>
    </w:p>
    <w:p w14:paraId="5C6764B3" w14:textId="77777777" w:rsidR="00363794" w:rsidRDefault="00363794" w:rsidP="008144F8"/>
    <w:p w14:paraId="5E8223E2" w14:textId="77777777" w:rsidR="00363794" w:rsidRDefault="00363794" w:rsidP="008144F8"/>
    <w:p w14:paraId="71F08880" w14:textId="4F22D215" w:rsidR="00363794" w:rsidRDefault="00363794" w:rsidP="008144F8">
      <w:r>
        <w:rPr>
          <w:noProof/>
        </w:rPr>
        <w:drawing>
          <wp:inline distT="0" distB="0" distL="0" distR="0" wp14:anchorId="05E23F95" wp14:editId="0967DAEB">
            <wp:extent cx="6858000" cy="3684270"/>
            <wp:effectExtent l="0" t="0" r="0" b="0"/>
            <wp:docPr id="191394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4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A816" w14:textId="77777777" w:rsidR="00363794" w:rsidRDefault="00363794" w:rsidP="00363794">
      <w:r>
        <w:t>Business rule before</w:t>
      </w:r>
    </w:p>
    <w:p w14:paraId="4DDE9638" w14:textId="23704B21" w:rsidR="00363794" w:rsidRDefault="00363794" w:rsidP="00363794">
      <w:r>
        <w:t>27-50-44-31</w:t>
      </w:r>
    </w:p>
    <w:p w14:paraId="433B451A" w14:textId="77777777" w:rsidR="00363794" w:rsidRDefault="00363794" w:rsidP="00363794"/>
    <w:p w14:paraId="529BEDF0" w14:textId="77777777" w:rsidR="00363794" w:rsidRDefault="00363794" w:rsidP="00363794"/>
    <w:p w14:paraId="2E32A22D" w14:textId="77777777" w:rsidR="00363794" w:rsidRDefault="00363794" w:rsidP="00363794">
      <w:pPr>
        <w:rPr>
          <w:noProof/>
        </w:rPr>
      </w:pPr>
    </w:p>
    <w:p w14:paraId="0BB10F21" w14:textId="678473FC" w:rsidR="00363794" w:rsidRDefault="00363794" w:rsidP="00363794">
      <w:r>
        <w:rPr>
          <w:noProof/>
        </w:rPr>
        <w:drawing>
          <wp:inline distT="0" distB="0" distL="0" distR="0" wp14:anchorId="5ADF2796" wp14:editId="1288F712">
            <wp:extent cx="6858000" cy="1695450"/>
            <wp:effectExtent l="0" t="0" r="0" b="0"/>
            <wp:docPr id="74434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145E6" w14:textId="7B238AC7" w:rsidR="00363794" w:rsidRDefault="00363794" w:rsidP="00363794">
      <w:r>
        <w:rPr>
          <w:noProof/>
        </w:rPr>
        <w:drawing>
          <wp:inline distT="0" distB="0" distL="0" distR="0" wp14:anchorId="0D0B3134" wp14:editId="6F48896E">
            <wp:extent cx="6858000" cy="3186430"/>
            <wp:effectExtent l="0" t="0" r="0" b="0"/>
            <wp:docPr id="946959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56A51" w14:textId="77777777" w:rsidR="00363794" w:rsidRDefault="00363794" w:rsidP="00363794">
      <w:r>
        <w:t>Business rule after</w:t>
      </w:r>
    </w:p>
    <w:p w14:paraId="34E3120F" w14:textId="56BCAF71" w:rsidR="00363794" w:rsidRDefault="00363794" w:rsidP="00363794">
      <w:r>
        <w:t>28-47-36-45</w:t>
      </w:r>
    </w:p>
    <w:p w14:paraId="7475FA5F" w14:textId="4A0D6BBE" w:rsidR="00905EF5" w:rsidRDefault="008144F8" w:rsidP="00905EF5">
      <w:pPr>
        <w:pStyle w:val="Heading2"/>
        <w:rPr>
          <w:i/>
          <w:iCs/>
          <w:noProof/>
        </w:rPr>
      </w:pPr>
      <w:r>
        <w:lastRenderedPageBreak/>
        <w:t xml:space="preserve">Answers Task </w:t>
      </w:r>
      <w:r w:rsidR="00905EF5">
        <w:t>1</w:t>
      </w:r>
      <w:r w:rsidR="000D7579">
        <w:t>2</w:t>
      </w:r>
      <w:r>
        <w:t>:</w:t>
      </w:r>
    </w:p>
    <w:p w14:paraId="0E9C0F28" w14:textId="44D7321F" w:rsidR="000D7579" w:rsidRDefault="000D7579" w:rsidP="000D7579">
      <w:r>
        <w:t>Display Message when state is in progress (</w:t>
      </w:r>
      <w:proofErr w:type="spellStart"/>
      <w:r>
        <w:t>OnChange</w:t>
      </w:r>
      <w:proofErr w:type="spellEnd"/>
      <w:r>
        <w:t>)</w:t>
      </w:r>
      <w:r>
        <w:br/>
      </w:r>
      <w:r w:rsidRPr="000D7579">
        <w:rPr>
          <w:noProof/>
        </w:rPr>
        <w:drawing>
          <wp:inline distT="0" distB="0" distL="0" distR="0" wp14:anchorId="24460B85" wp14:editId="18F082FC">
            <wp:extent cx="6858000" cy="2750185"/>
            <wp:effectExtent l="0" t="0" r="0" b="0"/>
            <wp:docPr id="11014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5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1FD8" w14:textId="77777777" w:rsidR="000D7579" w:rsidRDefault="000D7579" w:rsidP="000D7579"/>
    <w:p w14:paraId="4D5E63E3" w14:textId="6B69BB59" w:rsidR="000D7579" w:rsidRDefault="000D7579" w:rsidP="000D7579">
      <w:pPr>
        <w:pStyle w:val="Heading2"/>
      </w:pPr>
      <w:r>
        <w:t xml:space="preserve">Answers Task </w:t>
      </w:r>
      <w:r w:rsidR="001B1A14">
        <w:t>22</w:t>
      </w:r>
      <w:r>
        <w:t>:</w:t>
      </w:r>
    </w:p>
    <w:p w14:paraId="4B2908CC" w14:textId="1D40C07A" w:rsidR="001B1A14" w:rsidRDefault="001B1A14" w:rsidP="001B1A14">
      <w:r w:rsidRPr="001B1A14">
        <w:t xml:space="preserve">Make Incident Work Notes read-only in Resolved state </w:t>
      </w:r>
      <w:r>
        <w:t>(</w:t>
      </w:r>
      <w:proofErr w:type="spellStart"/>
      <w:r>
        <w:t>OnLoad</w:t>
      </w:r>
      <w:proofErr w:type="spellEnd"/>
      <w:r>
        <w:t>)</w:t>
      </w:r>
      <w:r w:rsidR="00416A70">
        <w:br/>
      </w:r>
      <w:r w:rsidR="00416A70" w:rsidRPr="00416A70">
        <w:rPr>
          <w:noProof/>
        </w:rPr>
        <w:drawing>
          <wp:inline distT="0" distB="0" distL="0" distR="0" wp14:anchorId="5824CD2E" wp14:editId="7E9C4328">
            <wp:extent cx="6858000" cy="2492375"/>
            <wp:effectExtent l="0" t="0" r="0" b="3175"/>
            <wp:docPr id="10845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9F39" w14:textId="0F427992" w:rsidR="00090442" w:rsidRDefault="00090442" w:rsidP="00090442">
      <w:pPr>
        <w:pStyle w:val="Heading2"/>
      </w:pPr>
      <w:r>
        <w:lastRenderedPageBreak/>
        <w:t>Answers Task 24:</w:t>
      </w:r>
    </w:p>
    <w:p w14:paraId="3DC537E2" w14:textId="12247768" w:rsidR="00090442" w:rsidRDefault="00090442" w:rsidP="00090442">
      <w:r w:rsidRPr="00090442">
        <w:t xml:space="preserve">Show Problem Workaround field only in Assess state </w:t>
      </w:r>
      <w:r>
        <w:t>(</w:t>
      </w:r>
      <w:proofErr w:type="spellStart"/>
      <w:r>
        <w:t>OnLoad</w:t>
      </w:r>
      <w:proofErr w:type="spellEnd"/>
      <w:r>
        <w:t>)</w:t>
      </w:r>
    </w:p>
    <w:p w14:paraId="07A9293B" w14:textId="7CF0A361" w:rsidR="008144F8" w:rsidRDefault="000179E7" w:rsidP="005A7D91">
      <w:r w:rsidRPr="000179E7">
        <w:rPr>
          <w:noProof/>
        </w:rPr>
        <w:drawing>
          <wp:inline distT="0" distB="0" distL="0" distR="0" wp14:anchorId="65914873" wp14:editId="3902C53F">
            <wp:extent cx="6858000" cy="2839720"/>
            <wp:effectExtent l="0" t="0" r="0" b="0"/>
            <wp:docPr id="16822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04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62FC" w14:textId="25A3BE8A" w:rsidR="00363794" w:rsidRDefault="00363794" w:rsidP="00363794">
      <w:pPr>
        <w:pStyle w:val="Heading2"/>
      </w:pPr>
      <w:r>
        <w:t>Answers Task 2</w:t>
      </w:r>
      <w:r>
        <w:t>7</w:t>
      </w:r>
      <w:r>
        <w:t>:</w:t>
      </w:r>
    </w:p>
    <w:p w14:paraId="27792EB9" w14:textId="12C7E961" w:rsidR="00363794" w:rsidRDefault="00363794" w:rsidP="00363794">
      <w:r w:rsidRPr="00363794">
        <w:t>Calculate Incident Priority on the server - Incident - Easy</w:t>
      </w:r>
      <w:r w:rsidRPr="00090442">
        <w:t xml:space="preserve"> </w:t>
      </w:r>
      <w:r>
        <w:t>(</w:t>
      </w:r>
      <w:r>
        <w:t>Business Rule - Before</w:t>
      </w:r>
      <w:r>
        <w:t>)</w:t>
      </w:r>
    </w:p>
    <w:p w14:paraId="4291045C" w14:textId="28DE24C1" w:rsidR="00A87E0B" w:rsidRDefault="00A87E0B" w:rsidP="00363794">
      <w:r w:rsidRPr="00A87E0B">
        <w:drawing>
          <wp:inline distT="0" distB="0" distL="0" distR="0" wp14:anchorId="6D34BF80" wp14:editId="00BDD78C">
            <wp:extent cx="6098650" cy="3239625"/>
            <wp:effectExtent l="0" t="0" r="0" b="0"/>
            <wp:docPr id="18387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0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4522" cy="32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EDC7" w14:textId="409D71C5" w:rsidR="00A87E0B" w:rsidRDefault="00A87E0B" w:rsidP="00A87E0B">
      <w:pPr>
        <w:pStyle w:val="Heading2"/>
      </w:pPr>
      <w:r>
        <w:lastRenderedPageBreak/>
        <w:t xml:space="preserve">Answers Task </w:t>
      </w:r>
      <w:r>
        <w:t>50</w:t>
      </w:r>
      <w:r>
        <w:t>:</w:t>
      </w:r>
    </w:p>
    <w:p w14:paraId="61ADB89E" w14:textId="6D8D9099" w:rsidR="00A87E0B" w:rsidRDefault="00A87E0B" w:rsidP="00A87E0B">
      <w:r w:rsidRPr="00A87E0B">
        <w:t>Set Opened By to current user if left blank - Incident - Easy</w:t>
      </w:r>
      <w:r w:rsidRPr="00363794">
        <w:t xml:space="preserve"> </w:t>
      </w:r>
      <w:r>
        <w:t>(Business Rule - Before)</w:t>
      </w:r>
    </w:p>
    <w:p w14:paraId="6090709F" w14:textId="25AF9033" w:rsidR="00A87E0B" w:rsidRDefault="00C95100" w:rsidP="00A87E0B">
      <w:r w:rsidRPr="00C95100">
        <w:drawing>
          <wp:inline distT="0" distB="0" distL="0" distR="0" wp14:anchorId="5B3BBD82" wp14:editId="3F4A479E">
            <wp:extent cx="6858000" cy="2315845"/>
            <wp:effectExtent l="0" t="0" r="0" b="8255"/>
            <wp:docPr id="10406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8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93A" w14:textId="69AA026A" w:rsidR="00C95100" w:rsidRDefault="00C95100" w:rsidP="00C95100">
      <w:pPr>
        <w:pStyle w:val="Heading2"/>
      </w:pPr>
      <w:r>
        <w:t xml:space="preserve">Answers Task </w:t>
      </w:r>
      <w:r>
        <w:t>44</w:t>
      </w:r>
      <w:r>
        <w:t>:</w:t>
      </w:r>
    </w:p>
    <w:p w14:paraId="3341EC89" w14:textId="70AF8B07" w:rsidR="00702128" w:rsidRDefault="00C95100" w:rsidP="00702128">
      <w:r w:rsidRPr="00C95100">
        <w:t xml:space="preserve">Force Knowledge article to Draft on insert - Knowledge </w:t>
      </w:r>
      <w:r>
        <w:t>–</w:t>
      </w:r>
      <w:r w:rsidRPr="00C95100">
        <w:t xml:space="preserve"> Easy</w:t>
      </w:r>
      <w:r>
        <w:t xml:space="preserve"> </w:t>
      </w:r>
      <w:r>
        <w:t>(Business Rule - Before)</w:t>
      </w:r>
      <w:r w:rsidR="00702128">
        <w:br/>
      </w:r>
      <w:r w:rsidR="00702128" w:rsidRPr="00702128">
        <w:drawing>
          <wp:inline distT="0" distB="0" distL="0" distR="0" wp14:anchorId="197570D9" wp14:editId="353BA54A">
            <wp:extent cx="6858000" cy="2101850"/>
            <wp:effectExtent l="0" t="0" r="0" b="0"/>
            <wp:docPr id="2128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26D" w14:textId="79992A92" w:rsidR="00702128" w:rsidRDefault="00702128" w:rsidP="005A7D91"/>
    <w:p w14:paraId="4E4C9BFC" w14:textId="77777777" w:rsidR="00702128" w:rsidRDefault="00702128" w:rsidP="005A7D91"/>
    <w:p w14:paraId="2FBA289C" w14:textId="77777777" w:rsidR="00702128" w:rsidRDefault="00702128" w:rsidP="005A7D91"/>
    <w:p w14:paraId="15F08BC9" w14:textId="77777777" w:rsidR="00702128" w:rsidRDefault="00702128" w:rsidP="005A7D91"/>
    <w:p w14:paraId="5C4A704E" w14:textId="77777777" w:rsidR="00702128" w:rsidRDefault="00702128" w:rsidP="005A7D91"/>
    <w:p w14:paraId="71725295" w14:textId="7E131298" w:rsidR="00702128" w:rsidRDefault="00702128" w:rsidP="00702128">
      <w:pPr>
        <w:pStyle w:val="Heading2"/>
      </w:pPr>
      <w:r>
        <w:lastRenderedPageBreak/>
        <w:t xml:space="preserve">Answers Task </w:t>
      </w:r>
      <w:r>
        <w:t>31</w:t>
      </w:r>
      <w:r>
        <w:t>:</w:t>
      </w:r>
    </w:p>
    <w:p w14:paraId="49D7254D" w14:textId="5628204C" w:rsidR="00702128" w:rsidRDefault="00702128" w:rsidP="00702128">
      <w:r w:rsidRPr="00702128">
        <w:t xml:space="preserve"> Set Knowledge Published date when article is published - Knowledge </w:t>
      </w:r>
      <w:r>
        <w:t>–</w:t>
      </w:r>
      <w:r w:rsidRPr="00702128">
        <w:t xml:space="preserve"> </w:t>
      </w:r>
      <w:r w:rsidRPr="00C95100">
        <w:t>Easy</w:t>
      </w:r>
      <w:r>
        <w:t xml:space="preserve"> (Business Rule - Before)</w:t>
      </w:r>
    </w:p>
    <w:p w14:paraId="5E01618B" w14:textId="74B5190F" w:rsidR="00702128" w:rsidRDefault="00702128" w:rsidP="00702128">
      <w:r w:rsidRPr="00702128">
        <w:drawing>
          <wp:inline distT="0" distB="0" distL="0" distR="0" wp14:anchorId="628F5D7E" wp14:editId="347DA5F1">
            <wp:extent cx="6858000" cy="2124710"/>
            <wp:effectExtent l="0" t="0" r="0" b="8890"/>
            <wp:docPr id="20980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4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1C43" w14:textId="242DA9A9" w:rsidR="00702128" w:rsidRDefault="00702128" w:rsidP="00702128">
      <w:pPr>
        <w:pStyle w:val="Heading2"/>
      </w:pPr>
      <w:r>
        <w:t xml:space="preserve">Answers Task </w:t>
      </w:r>
      <w:r>
        <w:t>28</w:t>
      </w:r>
      <w:r>
        <w:t>:</w:t>
      </w:r>
    </w:p>
    <w:p w14:paraId="26AA113B" w14:textId="2359116D" w:rsidR="00702128" w:rsidRDefault="00702128" w:rsidP="00702128">
      <w:r w:rsidRPr="00702128">
        <w:t xml:space="preserve"> </w:t>
      </w:r>
      <w:r w:rsidR="006A22F9" w:rsidRPr="006A22F9">
        <w:t>Create Problem after repeated active Incidents on same CI - Incident - Intermediate</w:t>
      </w:r>
      <w:r w:rsidR="006A22F9" w:rsidRPr="006A22F9">
        <w:t xml:space="preserve"> </w:t>
      </w:r>
      <w:r>
        <w:t xml:space="preserve">(Business Rule - </w:t>
      </w:r>
      <w:r>
        <w:t>after</w:t>
      </w:r>
      <w:r>
        <w:t>)</w:t>
      </w:r>
    </w:p>
    <w:p w14:paraId="79F3B474" w14:textId="797242A8" w:rsidR="006A22F9" w:rsidRDefault="006A22F9" w:rsidP="00702128">
      <w:r w:rsidRPr="006A22F9">
        <w:drawing>
          <wp:inline distT="0" distB="0" distL="0" distR="0" wp14:anchorId="2F741B82" wp14:editId="46E9B3BF">
            <wp:extent cx="6858000" cy="3602990"/>
            <wp:effectExtent l="0" t="0" r="0" b="0"/>
            <wp:docPr id="13548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9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B2F6" w14:textId="77777777" w:rsidR="006A22F9" w:rsidRDefault="006A22F9" w:rsidP="00702128"/>
    <w:p w14:paraId="2AF6D2FA" w14:textId="6A630A23" w:rsidR="006A22F9" w:rsidRDefault="006A22F9" w:rsidP="006A22F9">
      <w:pPr>
        <w:pStyle w:val="Heading2"/>
      </w:pPr>
      <w:r>
        <w:lastRenderedPageBreak/>
        <w:t xml:space="preserve">Answers Task </w:t>
      </w:r>
      <w:r>
        <w:t>47</w:t>
      </w:r>
      <w:r>
        <w:t>:</w:t>
      </w:r>
    </w:p>
    <w:p w14:paraId="5A088288" w14:textId="1904053D" w:rsidR="006A22F9" w:rsidRDefault="006A22F9" w:rsidP="006A22F9">
      <w:r w:rsidRPr="006A22F9">
        <w:t>Assign Network Incidents to Network group automatically - Incident - Easy</w:t>
      </w:r>
      <w:r w:rsidRPr="006A22F9">
        <w:t xml:space="preserve"> </w:t>
      </w:r>
      <w:r>
        <w:t xml:space="preserve">(Business Rule - </w:t>
      </w:r>
      <w:r>
        <w:t>after</w:t>
      </w:r>
      <w:r>
        <w:t>)</w:t>
      </w:r>
    </w:p>
    <w:p w14:paraId="0863F50B" w14:textId="7D8BA9D8" w:rsidR="006A22F9" w:rsidRDefault="006A22F9" w:rsidP="006A22F9">
      <w:r w:rsidRPr="006A22F9">
        <w:drawing>
          <wp:inline distT="0" distB="0" distL="0" distR="0" wp14:anchorId="71FFCB89" wp14:editId="09429683">
            <wp:extent cx="6858000" cy="2418080"/>
            <wp:effectExtent l="0" t="0" r="0" b="1270"/>
            <wp:docPr id="17871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5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578" w14:textId="77777777" w:rsidR="006A22F9" w:rsidRDefault="006A22F9" w:rsidP="00702128"/>
    <w:p w14:paraId="462789E6" w14:textId="5C62B3B1" w:rsidR="006A22F9" w:rsidRDefault="006A22F9" w:rsidP="006A22F9">
      <w:pPr>
        <w:pStyle w:val="Heading2"/>
      </w:pPr>
      <w:r>
        <w:t xml:space="preserve">Answers Task </w:t>
      </w:r>
      <w:r>
        <w:t>36</w:t>
      </w:r>
      <w:r>
        <w:t>:</w:t>
      </w:r>
    </w:p>
    <w:p w14:paraId="75E2168A" w14:textId="707877D5" w:rsidR="006A22F9" w:rsidRDefault="006A22F9" w:rsidP="006A22F9">
      <w:r w:rsidRPr="006A22F9">
        <w:t>Close child Incidents when parent is closed - Incident - Intermediate</w:t>
      </w:r>
      <w:r w:rsidRPr="006A22F9">
        <w:t xml:space="preserve"> </w:t>
      </w:r>
      <w:r>
        <w:t>(Business Rule - after)</w:t>
      </w:r>
    </w:p>
    <w:p w14:paraId="7D87B21A" w14:textId="79A0243F" w:rsidR="006A22F9" w:rsidRDefault="006A22F9" w:rsidP="006A22F9">
      <w:r w:rsidRPr="006A22F9">
        <w:drawing>
          <wp:inline distT="0" distB="0" distL="0" distR="0" wp14:anchorId="0F9B8491" wp14:editId="57E93AF4">
            <wp:extent cx="6858000" cy="2793365"/>
            <wp:effectExtent l="0" t="0" r="0" b="6985"/>
            <wp:docPr id="11803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1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76D5" w14:textId="77777777" w:rsidR="006A22F9" w:rsidRDefault="006A22F9" w:rsidP="006A22F9"/>
    <w:p w14:paraId="14508E5D" w14:textId="77777777" w:rsidR="00702128" w:rsidRDefault="00702128" w:rsidP="005A7D91"/>
    <w:p w14:paraId="209E61A0" w14:textId="7E4C0D50" w:rsidR="008956CF" w:rsidRDefault="008956CF" w:rsidP="008956CF">
      <w:pPr>
        <w:pStyle w:val="Heading2"/>
      </w:pPr>
      <w:r>
        <w:lastRenderedPageBreak/>
        <w:t xml:space="preserve">Answers Task </w:t>
      </w:r>
      <w:r>
        <w:t>45</w:t>
      </w:r>
      <w:r>
        <w:t>:</w:t>
      </w:r>
    </w:p>
    <w:p w14:paraId="7713EA4C" w14:textId="6D980C54" w:rsidR="008956CF" w:rsidRDefault="008956CF" w:rsidP="008956CF">
      <w:r w:rsidRPr="008956CF">
        <w:t>Create review Task when Incident is reassigned three times - Incident - Intermediate</w:t>
      </w:r>
      <w:r w:rsidRPr="008956CF">
        <w:t xml:space="preserve"> </w:t>
      </w:r>
      <w:r>
        <w:t>(Business Rule - after)</w:t>
      </w:r>
    </w:p>
    <w:p w14:paraId="52106822" w14:textId="21310544" w:rsidR="008956CF" w:rsidRDefault="008956CF" w:rsidP="008956CF">
      <w:r w:rsidRPr="008956CF">
        <w:drawing>
          <wp:inline distT="0" distB="0" distL="0" distR="0" wp14:anchorId="70A3BFD1" wp14:editId="59F5954E">
            <wp:extent cx="6858000" cy="2580640"/>
            <wp:effectExtent l="0" t="0" r="0" b="0"/>
            <wp:docPr id="14729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93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6C6E" w14:textId="77777777" w:rsidR="008956CF" w:rsidRDefault="008956CF" w:rsidP="005A7D91"/>
    <w:sectPr w:rsidR="008956CF" w:rsidSect="008144F8">
      <w:footerReference w:type="default" r:id="rId24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D290" w14:textId="77777777" w:rsidR="00963BE8" w:rsidRDefault="00963BE8">
      <w:pPr>
        <w:spacing w:after="0" w:line="240" w:lineRule="auto"/>
      </w:pPr>
      <w:r>
        <w:separator/>
      </w:r>
    </w:p>
  </w:endnote>
  <w:endnote w:type="continuationSeparator" w:id="0">
    <w:p w14:paraId="08359ABB" w14:textId="77777777" w:rsidR="00963BE8" w:rsidRDefault="00963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7D07669A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EB85B" w14:textId="77777777" w:rsidR="00963BE8" w:rsidRDefault="00963BE8">
      <w:pPr>
        <w:spacing w:after="0" w:line="240" w:lineRule="auto"/>
      </w:pPr>
      <w:r>
        <w:separator/>
      </w:r>
    </w:p>
  </w:footnote>
  <w:footnote w:type="continuationSeparator" w:id="0">
    <w:p w14:paraId="5FB53B2D" w14:textId="77777777" w:rsidR="00963BE8" w:rsidRDefault="00963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91979118">
    <w:abstractNumId w:val="5"/>
  </w:num>
  <w:num w:numId="2" w16cid:durableId="760570638">
    <w:abstractNumId w:val="5"/>
    <w:lvlOverride w:ilvl="0">
      <w:startOverride w:val="1"/>
    </w:lvlOverride>
  </w:num>
  <w:num w:numId="3" w16cid:durableId="594948143">
    <w:abstractNumId w:val="9"/>
  </w:num>
  <w:num w:numId="4" w16cid:durableId="700279443">
    <w:abstractNumId w:val="4"/>
  </w:num>
  <w:num w:numId="5" w16cid:durableId="939918234">
    <w:abstractNumId w:val="12"/>
  </w:num>
  <w:num w:numId="6" w16cid:durableId="1031419014">
    <w:abstractNumId w:val="11"/>
  </w:num>
  <w:num w:numId="7" w16cid:durableId="1139572213">
    <w:abstractNumId w:val="8"/>
  </w:num>
  <w:num w:numId="8" w16cid:durableId="808323797">
    <w:abstractNumId w:val="13"/>
  </w:num>
  <w:num w:numId="9" w16cid:durableId="1966959205">
    <w:abstractNumId w:val="7"/>
  </w:num>
  <w:num w:numId="10" w16cid:durableId="1467505273">
    <w:abstractNumId w:val="10"/>
  </w:num>
  <w:num w:numId="11" w16cid:durableId="1317297007">
    <w:abstractNumId w:val="6"/>
  </w:num>
  <w:num w:numId="12" w16cid:durableId="1859852972">
    <w:abstractNumId w:val="3"/>
  </w:num>
  <w:num w:numId="13" w16cid:durableId="1083067814">
    <w:abstractNumId w:val="2"/>
  </w:num>
  <w:num w:numId="14" w16cid:durableId="1107192407">
    <w:abstractNumId w:val="1"/>
  </w:num>
  <w:num w:numId="15" w16cid:durableId="1908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F8"/>
    <w:rsid w:val="000179E7"/>
    <w:rsid w:val="00090442"/>
    <w:rsid w:val="000B4B27"/>
    <w:rsid w:val="000D7579"/>
    <w:rsid w:val="001B1A14"/>
    <w:rsid w:val="0029097C"/>
    <w:rsid w:val="002B1947"/>
    <w:rsid w:val="00363794"/>
    <w:rsid w:val="0037414F"/>
    <w:rsid w:val="0040452B"/>
    <w:rsid w:val="00416A70"/>
    <w:rsid w:val="00434192"/>
    <w:rsid w:val="005A7D91"/>
    <w:rsid w:val="005E7CEF"/>
    <w:rsid w:val="00666F9E"/>
    <w:rsid w:val="006A22F9"/>
    <w:rsid w:val="006D435B"/>
    <w:rsid w:val="00702128"/>
    <w:rsid w:val="008144F8"/>
    <w:rsid w:val="0084181A"/>
    <w:rsid w:val="008956CF"/>
    <w:rsid w:val="008E1F75"/>
    <w:rsid w:val="008F14F3"/>
    <w:rsid w:val="00905EF5"/>
    <w:rsid w:val="00963BE8"/>
    <w:rsid w:val="00A87E0B"/>
    <w:rsid w:val="00C95100"/>
    <w:rsid w:val="00CC3A7F"/>
    <w:rsid w:val="00CD749A"/>
    <w:rsid w:val="00D05DAD"/>
    <w:rsid w:val="00D54F24"/>
    <w:rsid w:val="00DD0931"/>
    <w:rsid w:val="00E2268F"/>
    <w:rsid w:val="00E572A2"/>
    <w:rsid w:val="00E94449"/>
    <w:rsid w:val="00FD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6C915"/>
  <w15:chartTrackingRefBased/>
  <w15:docId w15:val="{62D12777-701E-473E-8EB2-7E16A4B2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6CF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219</TotalTime>
  <Pages>9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11</cp:revision>
  <dcterms:created xsi:type="dcterms:W3CDTF">2026-04-25T06:30:00Z</dcterms:created>
  <dcterms:modified xsi:type="dcterms:W3CDTF">2026-04-25T11:56:00Z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