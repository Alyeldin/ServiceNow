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15A5" w14:textId="70851698" w:rsidR="006D435B" w:rsidRDefault="006324AA" w:rsidP="006324AA">
      <w:pPr>
        <w:pStyle w:val="Heading1"/>
        <w:spacing w:after="0" w:line="276" w:lineRule="auto"/>
      </w:pPr>
      <w:r>
        <w:t xml:space="preserve">Day 12 Lab </w:t>
      </w:r>
    </w:p>
    <w:p w14:paraId="461F49EF" w14:textId="26C9D007" w:rsidR="006D435B" w:rsidRDefault="006324AA" w:rsidP="006324AA">
      <w:pPr>
        <w:pStyle w:val="Heading2"/>
      </w:pPr>
      <w:r>
        <w:t>Question to be solved</w:t>
      </w:r>
    </w:p>
    <w:p w14:paraId="0F0EBB5C" w14:textId="433660BC" w:rsidR="006324AA" w:rsidRDefault="006324AA" w:rsidP="006324AA">
      <w:r>
        <w:t>Script Include 58, 62, 65, 71</w:t>
      </w:r>
    </w:p>
    <w:p w14:paraId="349CBA50" w14:textId="27F221FD" w:rsidR="006324AA" w:rsidRDefault="006324AA" w:rsidP="006324AA">
      <w:r>
        <w:rPr>
          <w:noProof/>
        </w:rPr>
        <w:drawing>
          <wp:inline distT="0" distB="0" distL="0" distR="0" wp14:anchorId="059439D4" wp14:editId="326B44B2">
            <wp:extent cx="5817476" cy="2664035"/>
            <wp:effectExtent l="0" t="0" r="0" b="3175"/>
            <wp:docPr id="9565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2907" name=""/>
                    <pic:cNvPicPr/>
                  </pic:nvPicPr>
                  <pic:blipFill rotWithShape="1">
                    <a:blip r:embed="rId8"/>
                    <a:srcRect t="222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582" cy="2665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D34D8" w14:textId="5764B405" w:rsidR="006324AA" w:rsidRDefault="006324AA" w:rsidP="006324AA">
      <w:pPr>
        <w:pStyle w:val="Heading2"/>
      </w:pPr>
      <w:r>
        <w:t>Script Include 58 Answer</w:t>
      </w:r>
    </w:p>
    <w:p w14:paraId="5C8C0A2B" w14:textId="34884769" w:rsidR="006324AA" w:rsidRDefault="00886CA8" w:rsidP="006324AA">
      <w:r>
        <w:t xml:space="preserve">58 </w:t>
      </w:r>
      <w:r w:rsidR="006324AA" w:rsidRPr="006324AA">
        <w:t xml:space="preserve">Close resolved Incidents older than </w:t>
      </w:r>
      <w:r w:rsidR="006324AA">
        <w:t>10</w:t>
      </w:r>
      <w:r w:rsidR="006324AA" w:rsidRPr="006324AA">
        <w:t xml:space="preserve"> days - Incident </w:t>
      </w:r>
      <w:r>
        <w:t>–</w:t>
      </w:r>
      <w:r w:rsidR="006324AA" w:rsidRPr="006324AA">
        <w:t xml:space="preserve"> Intermediate</w:t>
      </w:r>
    </w:p>
    <w:p w14:paraId="00EEC7E4" w14:textId="15799747" w:rsidR="00886CA8" w:rsidRDefault="00886CA8" w:rsidP="006324AA">
      <w:r>
        <w:t>Client script</w:t>
      </w:r>
      <w:r>
        <w:br/>
      </w:r>
      <w:r w:rsidRPr="00886CA8">
        <w:rPr>
          <w:noProof/>
        </w:rPr>
        <w:drawing>
          <wp:inline distT="0" distB="0" distL="0" distR="0" wp14:anchorId="74AD32F1" wp14:editId="5168D53E">
            <wp:extent cx="6858000" cy="2691765"/>
            <wp:effectExtent l="0" t="0" r="0" b="0"/>
            <wp:docPr id="131269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95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E599" w14:textId="2CC5CB12" w:rsidR="00886CA8" w:rsidRDefault="00886CA8" w:rsidP="006324AA">
      <w:r>
        <w:lastRenderedPageBreak/>
        <w:t>Script Include</w:t>
      </w:r>
      <w:r>
        <w:br/>
      </w:r>
      <w:r w:rsidRPr="00886CA8">
        <w:rPr>
          <w:noProof/>
        </w:rPr>
        <w:drawing>
          <wp:inline distT="0" distB="0" distL="0" distR="0" wp14:anchorId="3B0C4E13" wp14:editId="1A686271">
            <wp:extent cx="6858000" cy="3127375"/>
            <wp:effectExtent l="0" t="0" r="0" b="0"/>
            <wp:docPr id="3797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1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E0C2" w14:textId="30DC794B" w:rsidR="00886CA8" w:rsidRDefault="00886CA8" w:rsidP="00886CA8">
      <w:pPr>
        <w:pStyle w:val="Heading2"/>
      </w:pPr>
      <w:r>
        <w:t xml:space="preserve">Script Include </w:t>
      </w:r>
      <w:r w:rsidR="00F30273">
        <w:t>62</w:t>
      </w:r>
      <w:r>
        <w:t xml:space="preserve"> Answer</w:t>
      </w:r>
    </w:p>
    <w:p w14:paraId="0F8DD6B3" w14:textId="6B2859A3" w:rsidR="00886CA8" w:rsidRDefault="00886CA8" w:rsidP="00886CA8">
      <w:r w:rsidRPr="00886CA8">
        <w:t xml:space="preserve">62 Count Change Tasks under a Change Request - Change Request </w:t>
      </w:r>
      <w:r>
        <w:t>–</w:t>
      </w:r>
      <w:r w:rsidRPr="00886CA8">
        <w:t xml:space="preserve"> Intermediate</w:t>
      </w:r>
    </w:p>
    <w:p w14:paraId="68084778" w14:textId="337E3D0D" w:rsidR="00886CA8" w:rsidRDefault="00886CA8" w:rsidP="00886CA8">
      <w:r>
        <w:t>Client script</w:t>
      </w:r>
      <w:r>
        <w:br/>
      </w:r>
      <w:r w:rsidRPr="00886CA8">
        <w:rPr>
          <w:noProof/>
        </w:rPr>
        <w:drawing>
          <wp:inline distT="0" distB="0" distL="0" distR="0" wp14:anchorId="0CF8F7E3" wp14:editId="706F256A">
            <wp:extent cx="6858000" cy="3114675"/>
            <wp:effectExtent l="0" t="0" r="0" b="9525"/>
            <wp:docPr id="184947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0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Script Include</w:t>
      </w:r>
      <w:r>
        <w:br/>
      </w:r>
      <w:r w:rsidRPr="00886CA8">
        <w:rPr>
          <w:noProof/>
        </w:rPr>
        <w:drawing>
          <wp:inline distT="0" distB="0" distL="0" distR="0" wp14:anchorId="466479E1" wp14:editId="18E95356">
            <wp:extent cx="6858000" cy="3520440"/>
            <wp:effectExtent l="0" t="0" r="0" b="3810"/>
            <wp:docPr id="88612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24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714E" w14:textId="3D9F4CE3" w:rsidR="006751F9" w:rsidRDefault="006751F9" w:rsidP="006751F9">
      <w:pPr>
        <w:pStyle w:val="Heading2"/>
      </w:pPr>
      <w:r>
        <w:t xml:space="preserve">Script Include </w:t>
      </w:r>
      <w:r w:rsidR="00F30273">
        <w:t>65</w:t>
      </w:r>
      <w:r>
        <w:t xml:space="preserve"> Answer</w:t>
      </w:r>
    </w:p>
    <w:p w14:paraId="4604B80A" w14:textId="77777777" w:rsidR="00ED382D" w:rsidRDefault="006751F9" w:rsidP="006751F9">
      <w:r w:rsidRPr="006751F9">
        <w:t xml:space="preserve">65. Validate Knowledge expiry date is in the future - Knowledge </w:t>
      </w:r>
      <w:r>
        <w:t>–</w:t>
      </w:r>
      <w:r w:rsidRPr="006751F9">
        <w:t xml:space="preserve"> Intermediate</w:t>
      </w:r>
      <w:r>
        <w:br/>
        <w:t>Client script</w:t>
      </w:r>
      <w:r w:rsidR="00ED382D">
        <w:br/>
      </w:r>
      <w:r w:rsidR="00ED382D" w:rsidRPr="00ED382D">
        <w:rPr>
          <w:noProof/>
        </w:rPr>
        <w:drawing>
          <wp:inline distT="0" distB="0" distL="0" distR="0" wp14:anchorId="021B607E" wp14:editId="6A617012">
            <wp:extent cx="6858000" cy="3117215"/>
            <wp:effectExtent l="0" t="0" r="0" b="6985"/>
            <wp:docPr id="164507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75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5C56" w14:textId="371544FF" w:rsidR="00886CA8" w:rsidRDefault="006751F9" w:rsidP="006751F9">
      <w:r>
        <w:lastRenderedPageBreak/>
        <w:br/>
        <w:t>Script Include</w:t>
      </w:r>
      <w:r w:rsidR="00ED382D">
        <w:br/>
      </w:r>
      <w:r w:rsidR="00ED382D" w:rsidRPr="00ED382D">
        <w:rPr>
          <w:noProof/>
        </w:rPr>
        <w:drawing>
          <wp:inline distT="0" distB="0" distL="0" distR="0" wp14:anchorId="18000967" wp14:editId="2B4A6052">
            <wp:extent cx="6858000" cy="2830195"/>
            <wp:effectExtent l="0" t="0" r="0" b="8255"/>
            <wp:docPr id="6568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5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F532952" w14:textId="0F71FE62" w:rsidR="00ED382D" w:rsidRDefault="00ED382D" w:rsidP="00ED382D">
      <w:pPr>
        <w:pStyle w:val="Heading2"/>
      </w:pPr>
      <w:r>
        <w:t xml:space="preserve">Script Include </w:t>
      </w:r>
      <w:r w:rsidR="00DD27AD">
        <w:t>71</w:t>
      </w:r>
      <w:r>
        <w:t xml:space="preserve"> Answer</w:t>
      </w:r>
    </w:p>
    <w:p w14:paraId="36D6C8F6" w14:textId="03A714CF" w:rsidR="006324AA" w:rsidRDefault="00DD27AD" w:rsidP="00DD27AD">
      <w:r w:rsidRPr="00DD27AD">
        <w:t xml:space="preserve">71. Find duplicate active Incident by short description - Incident </w:t>
      </w:r>
      <w:r>
        <w:t>–</w:t>
      </w:r>
      <w:r w:rsidRPr="00DD27AD">
        <w:t xml:space="preserve"> Intermediate</w:t>
      </w:r>
      <w:r>
        <w:br/>
      </w:r>
      <w:r w:rsidR="00ED382D">
        <w:t>Client script</w:t>
      </w:r>
      <w:r>
        <w:br/>
      </w:r>
      <w:r w:rsidRPr="00DD27AD">
        <w:rPr>
          <w:noProof/>
        </w:rPr>
        <w:drawing>
          <wp:inline distT="0" distB="0" distL="0" distR="0" wp14:anchorId="3BD60777" wp14:editId="4C218FB1">
            <wp:extent cx="6858000" cy="3322955"/>
            <wp:effectExtent l="0" t="0" r="0" b="0"/>
            <wp:docPr id="15633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48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4F45" w14:textId="41276A73" w:rsidR="00DD27AD" w:rsidRDefault="00DD27AD" w:rsidP="00DD27AD">
      <w:r>
        <w:lastRenderedPageBreak/>
        <w:t>Script Include</w:t>
      </w:r>
      <w:r>
        <w:br/>
      </w:r>
      <w:r w:rsidRPr="00DD27AD">
        <w:rPr>
          <w:noProof/>
        </w:rPr>
        <w:drawing>
          <wp:inline distT="0" distB="0" distL="0" distR="0" wp14:anchorId="202B8A9E" wp14:editId="3FD49654">
            <wp:extent cx="6858000" cy="3571240"/>
            <wp:effectExtent l="0" t="0" r="0" b="0"/>
            <wp:docPr id="64955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58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5649" w14:textId="77777777" w:rsidR="003D34AC" w:rsidRDefault="003D34AC" w:rsidP="003D34AC">
      <w:pPr>
        <w:pStyle w:val="Heading2"/>
        <w:rPr>
          <w:noProof/>
        </w:rPr>
      </w:pPr>
      <w:r>
        <w:t>UI Actions Question</w:t>
      </w:r>
      <w:r>
        <w:br/>
      </w:r>
    </w:p>
    <w:p w14:paraId="31A34D22" w14:textId="3EE5FD75" w:rsidR="00DD27AD" w:rsidRDefault="003D34AC" w:rsidP="003D34AC">
      <w:pPr>
        <w:pStyle w:val="Heading2"/>
      </w:pPr>
      <w:r>
        <w:rPr>
          <w:noProof/>
        </w:rPr>
        <w:drawing>
          <wp:inline distT="0" distB="0" distL="0" distR="0" wp14:anchorId="42651B42" wp14:editId="2C36E672">
            <wp:extent cx="6858000" cy="1940560"/>
            <wp:effectExtent l="0" t="0" r="0" b="2540"/>
            <wp:docPr id="15037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411100" w14:textId="77777777" w:rsidR="003D34AC" w:rsidRDefault="003D34AC" w:rsidP="003D34AC"/>
    <w:p w14:paraId="13260D91" w14:textId="77777777" w:rsidR="003D34AC" w:rsidRDefault="003D34AC" w:rsidP="003D34AC"/>
    <w:p w14:paraId="69BD4E2B" w14:textId="77777777" w:rsidR="003D34AC" w:rsidRDefault="003D34AC" w:rsidP="003D34AC"/>
    <w:p w14:paraId="4D7A23FD" w14:textId="77777777" w:rsidR="003D34AC" w:rsidRDefault="003D34AC" w:rsidP="003D34AC"/>
    <w:p w14:paraId="5872E9FC" w14:textId="2A7C8AD3" w:rsidR="003D34AC" w:rsidRDefault="003D34AC" w:rsidP="003D34AC">
      <w:pPr>
        <w:pStyle w:val="Heading2"/>
      </w:pPr>
      <w:r>
        <w:lastRenderedPageBreak/>
        <w:t xml:space="preserve">UI </w:t>
      </w:r>
      <w:r>
        <w:t>Action 77 Answer</w:t>
      </w:r>
    </w:p>
    <w:p w14:paraId="76B8C788" w14:textId="3B348540" w:rsidR="003D34AC" w:rsidRDefault="003D34AC" w:rsidP="003D34AC">
      <w:r>
        <w:t xml:space="preserve">77. Client-side confirm before resolving Incident - Incident </w:t>
      </w:r>
      <w:r>
        <w:t>–</w:t>
      </w:r>
      <w:r>
        <w:t xml:space="preserve"> Easy</w:t>
      </w:r>
      <w:r>
        <w:br/>
      </w:r>
      <w:r w:rsidRPr="003D34AC">
        <w:drawing>
          <wp:inline distT="0" distB="0" distL="0" distR="0" wp14:anchorId="68E8B1FA" wp14:editId="6020576A">
            <wp:extent cx="6858000" cy="2823210"/>
            <wp:effectExtent l="0" t="0" r="0" b="0"/>
            <wp:docPr id="11210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5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701E" w14:textId="53F5E71D" w:rsidR="003D34AC" w:rsidRDefault="003D34AC" w:rsidP="003D34AC">
      <w:pPr>
        <w:pStyle w:val="Heading2"/>
      </w:pPr>
      <w:r>
        <w:t xml:space="preserve">UI Action </w:t>
      </w:r>
      <w:r>
        <w:t>82</w:t>
      </w:r>
      <w:r>
        <w:t xml:space="preserve"> Answer</w:t>
      </w:r>
    </w:p>
    <w:p w14:paraId="2459FD23" w14:textId="07B990D8" w:rsidR="003D34AC" w:rsidRDefault="003D34AC" w:rsidP="003D34AC">
      <w:r>
        <w:t xml:space="preserve">82. Client-side check for mandatory risk note before change submit - Change Request </w:t>
      </w:r>
      <w:r>
        <w:t>–</w:t>
      </w:r>
      <w:r>
        <w:t xml:space="preserve"> Intermediate</w:t>
      </w:r>
      <w:r>
        <w:br/>
      </w:r>
      <w:r w:rsidRPr="003D34AC">
        <w:drawing>
          <wp:inline distT="0" distB="0" distL="0" distR="0" wp14:anchorId="74F65E58" wp14:editId="0D4A6EF2">
            <wp:extent cx="6858000" cy="2915285"/>
            <wp:effectExtent l="0" t="0" r="0" b="0"/>
            <wp:docPr id="26961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5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7A2F" w14:textId="77777777" w:rsidR="003D34AC" w:rsidRPr="003D34AC" w:rsidRDefault="003D34AC" w:rsidP="003D34AC"/>
    <w:sectPr w:rsidR="003D34AC" w:rsidRPr="003D34AC" w:rsidSect="006324AA">
      <w:footerReference w:type="default" r:id="rId20"/>
      <w:pgSz w:w="12240" w:h="15840"/>
      <w:pgMar w:top="720" w:right="720" w:bottom="720" w:left="72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D855" w14:textId="77777777" w:rsidR="00D10C10" w:rsidRDefault="00D10C10">
      <w:pPr>
        <w:spacing w:after="0" w:line="240" w:lineRule="auto"/>
      </w:pPr>
      <w:r>
        <w:separator/>
      </w:r>
    </w:p>
  </w:endnote>
  <w:endnote w:type="continuationSeparator" w:id="0">
    <w:p w14:paraId="4BB14FED" w14:textId="77777777" w:rsidR="00D10C10" w:rsidRDefault="00D10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6EB30C46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1FD9" w14:textId="77777777" w:rsidR="00D10C10" w:rsidRDefault="00D10C10">
      <w:pPr>
        <w:spacing w:after="0" w:line="240" w:lineRule="auto"/>
      </w:pPr>
      <w:r>
        <w:separator/>
      </w:r>
    </w:p>
  </w:footnote>
  <w:footnote w:type="continuationSeparator" w:id="0">
    <w:p w14:paraId="1797F525" w14:textId="77777777" w:rsidR="00D10C10" w:rsidRDefault="00D10C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03343313">
    <w:abstractNumId w:val="5"/>
  </w:num>
  <w:num w:numId="2" w16cid:durableId="753013163">
    <w:abstractNumId w:val="5"/>
    <w:lvlOverride w:ilvl="0">
      <w:startOverride w:val="1"/>
    </w:lvlOverride>
  </w:num>
  <w:num w:numId="3" w16cid:durableId="1238320989">
    <w:abstractNumId w:val="9"/>
  </w:num>
  <w:num w:numId="4" w16cid:durableId="1592203461">
    <w:abstractNumId w:val="4"/>
  </w:num>
  <w:num w:numId="5" w16cid:durableId="855117185">
    <w:abstractNumId w:val="12"/>
  </w:num>
  <w:num w:numId="6" w16cid:durableId="1681350927">
    <w:abstractNumId w:val="11"/>
  </w:num>
  <w:num w:numId="7" w16cid:durableId="1743290224">
    <w:abstractNumId w:val="8"/>
  </w:num>
  <w:num w:numId="8" w16cid:durableId="360470482">
    <w:abstractNumId w:val="13"/>
  </w:num>
  <w:num w:numId="9" w16cid:durableId="137839514">
    <w:abstractNumId w:val="7"/>
  </w:num>
  <w:num w:numId="10" w16cid:durableId="115566059">
    <w:abstractNumId w:val="10"/>
  </w:num>
  <w:num w:numId="11" w16cid:durableId="2032491268">
    <w:abstractNumId w:val="6"/>
  </w:num>
  <w:num w:numId="12" w16cid:durableId="498079637">
    <w:abstractNumId w:val="3"/>
  </w:num>
  <w:num w:numId="13" w16cid:durableId="2038965931">
    <w:abstractNumId w:val="2"/>
  </w:num>
  <w:num w:numId="14" w16cid:durableId="580606708">
    <w:abstractNumId w:val="1"/>
  </w:num>
  <w:num w:numId="15" w16cid:durableId="10801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AA"/>
    <w:rsid w:val="000B4B27"/>
    <w:rsid w:val="00243E5D"/>
    <w:rsid w:val="0029097C"/>
    <w:rsid w:val="002B1947"/>
    <w:rsid w:val="003D34AC"/>
    <w:rsid w:val="0040452B"/>
    <w:rsid w:val="00434192"/>
    <w:rsid w:val="005E7CEF"/>
    <w:rsid w:val="006324AA"/>
    <w:rsid w:val="00666F9E"/>
    <w:rsid w:val="006751F9"/>
    <w:rsid w:val="006D435B"/>
    <w:rsid w:val="00886CA8"/>
    <w:rsid w:val="008E1F75"/>
    <w:rsid w:val="00CC3A7F"/>
    <w:rsid w:val="00CD749A"/>
    <w:rsid w:val="00D0162A"/>
    <w:rsid w:val="00D10C10"/>
    <w:rsid w:val="00D54F24"/>
    <w:rsid w:val="00DD0931"/>
    <w:rsid w:val="00DD27AD"/>
    <w:rsid w:val="00E2268F"/>
    <w:rsid w:val="00E80208"/>
    <w:rsid w:val="00E94449"/>
    <w:rsid w:val="00ED382D"/>
    <w:rsid w:val="00F3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54BA2"/>
  <w15:chartTrackingRefBased/>
  <w15:docId w15:val="{42736259-5CC1-488B-B218-00462FDD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4AC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2BBA2-84DE-40D4-A776-1F14CDD4A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62</TotalTime>
  <Pages>6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6</cp:revision>
  <dcterms:created xsi:type="dcterms:W3CDTF">2026-05-02T06:22:00Z</dcterms:created>
  <dcterms:modified xsi:type="dcterms:W3CDTF">2026-05-02T07:26:00Z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