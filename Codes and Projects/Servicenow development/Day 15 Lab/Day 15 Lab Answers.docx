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15A5" w14:textId="0C2AA0D2" w:rsidR="006D435B" w:rsidRDefault="006324AA" w:rsidP="006324AA">
      <w:pPr>
        <w:pStyle w:val="Heading1"/>
        <w:spacing w:after="0" w:line="276" w:lineRule="auto"/>
      </w:pPr>
      <w:r>
        <w:t>Day 1</w:t>
      </w:r>
      <w:r w:rsidR="001675FF">
        <w:t>5</w:t>
      </w:r>
      <w:r>
        <w:t xml:space="preserve"> Lab </w:t>
      </w:r>
    </w:p>
    <w:p w14:paraId="461F49EF" w14:textId="26C9D007" w:rsidR="006D435B" w:rsidRDefault="006324AA" w:rsidP="006324AA">
      <w:pPr>
        <w:pStyle w:val="Heading2"/>
      </w:pPr>
      <w:r>
        <w:t>Question to be solved</w:t>
      </w:r>
    </w:p>
    <w:p w14:paraId="2003F34B" w14:textId="77777777" w:rsidR="001675FF" w:rsidRDefault="001675FF" w:rsidP="001675FF">
      <w:pPr>
        <w:tabs>
          <w:tab w:val="left" w:pos="3420"/>
        </w:tabs>
        <w:spacing w:after="0"/>
        <w:sectPr w:rsidR="001675FF" w:rsidSect="006324AA">
          <w:footerReference w:type="default" r:id="rId8"/>
          <w:pgSz w:w="12240" w:h="15840"/>
          <w:pgMar w:top="720" w:right="720" w:bottom="720" w:left="720" w:header="720" w:footer="792" w:gutter="0"/>
          <w:cols w:space="720"/>
          <w:titlePg/>
          <w:docGrid w:linePitch="381"/>
        </w:sectPr>
      </w:pPr>
    </w:p>
    <w:p w14:paraId="6DB26CD4" w14:textId="3AC2FCEE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VIP Customer Outage Escalation Engine (CSM)</w:t>
      </w:r>
    </w:p>
    <w:p w14:paraId="7105F24E" w14:textId="7777777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Business Requirement</w:t>
      </w:r>
    </w:p>
    <w:p w14:paraId="0C2D8CC1" w14:textId="77777777" w:rsidR="001675FF" w:rsidRDefault="001675FF" w:rsidP="001675FF">
      <w:pPr>
        <w:tabs>
          <w:tab w:val="left" w:pos="3420"/>
        </w:tabs>
        <w:spacing w:after="0"/>
      </w:pPr>
      <w:r>
        <w:t>If VIP customer opens multiple high priority cases within 1 hour:</w:t>
      </w:r>
    </w:p>
    <w:p w14:paraId="4A7D89AD" w14:textId="481E468B" w:rsidR="001675FF" w:rsidRDefault="001675FF" w:rsidP="001675FF">
      <w:pPr>
        <w:tabs>
          <w:tab w:val="left" w:pos="3420"/>
        </w:tabs>
        <w:spacing w:after="0"/>
      </w:pPr>
      <w:r>
        <w:t xml:space="preserve">• auto escalate </w:t>
      </w:r>
    </w:p>
    <w:p w14:paraId="4D178937" w14:textId="78605859" w:rsidR="001675FF" w:rsidRDefault="001675FF" w:rsidP="001675FF">
      <w:pPr>
        <w:tabs>
          <w:tab w:val="left" w:pos="3420"/>
        </w:tabs>
        <w:spacing w:after="0"/>
      </w:pPr>
      <w:r>
        <w:t xml:space="preserve">• Create management notification </w:t>
      </w:r>
    </w:p>
    <w:p w14:paraId="1AF7D4E1" w14:textId="2ABD1C61" w:rsidR="001675FF" w:rsidRDefault="001675FF" w:rsidP="001675FF">
      <w:pPr>
        <w:tabs>
          <w:tab w:val="left" w:pos="3420"/>
        </w:tabs>
        <w:spacing w:after="0"/>
      </w:pPr>
      <w:r>
        <w:t xml:space="preserve">• Assign special response team </w:t>
      </w:r>
    </w:p>
    <w:p w14:paraId="30AE83AC" w14:textId="77777777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31FE1F59" w14:textId="7777777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Module</w:t>
      </w:r>
    </w:p>
    <w:p w14:paraId="7D056634" w14:textId="77777777" w:rsidR="001675FF" w:rsidRDefault="001675FF" w:rsidP="001675FF">
      <w:pPr>
        <w:tabs>
          <w:tab w:val="left" w:pos="3420"/>
        </w:tabs>
        <w:spacing w:after="0"/>
      </w:pPr>
      <w:r>
        <w:t>CSM → Case Management</w:t>
      </w:r>
    </w:p>
    <w:p w14:paraId="532EE707" w14:textId="77777777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4961E769" w14:textId="7777777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Tables Used</w:t>
      </w:r>
    </w:p>
    <w:p w14:paraId="4BF78840" w14:textId="60D8AF5D" w:rsidR="001675FF" w:rsidRDefault="001675FF" w:rsidP="001675FF">
      <w:pPr>
        <w:tabs>
          <w:tab w:val="left" w:pos="3420"/>
        </w:tabs>
        <w:spacing w:after="0"/>
      </w:pPr>
      <w:r>
        <w:t xml:space="preserve">• </w:t>
      </w:r>
      <w:proofErr w:type="spellStart"/>
      <w:r>
        <w:t>sn_customerservice_case</w:t>
      </w:r>
      <w:proofErr w:type="spellEnd"/>
      <w:r>
        <w:t xml:space="preserve"> </w:t>
      </w:r>
    </w:p>
    <w:p w14:paraId="7232E8AC" w14:textId="05AAAE07" w:rsidR="001675FF" w:rsidRDefault="001675FF" w:rsidP="001675FF">
      <w:pPr>
        <w:tabs>
          <w:tab w:val="left" w:pos="3420"/>
        </w:tabs>
        <w:spacing w:after="0"/>
      </w:pPr>
      <w:r>
        <w:t xml:space="preserve">• </w:t>
      </w:r>
      <w:proofErr w:type="spellStart"/>
      <w:r>
        <w:t>customer_account</w:t>
      </w:r>
      <w:proofErr w:type="spellEnd"/>
      <w:r>
        <w:t xml:space="preserve"> </w:t>
      </w:r>
    </w:p>
    <w:p w14:paraId="2614FE21" w14:textId="77777777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0E660458" w14:textId="7777777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Custom Fields</w:t>
      </w:r>
    </w:p>
    <w:p w14:paraId="7AC15AF6" w14:textId="77777777" w:rsidR="001675FF" w:rsidRDefault="001675FF" w:rsidP="001675FF">
      <w:pPr>
        <w:tabs>
          <w:tab w:val="left" w:pos="3420"/>
        </w:tabs>
        <w:spacing w:after="0"/>
      </w:pPr>
      <w:r>
        <w:t>Field</w:t>
      </w:r>
      <w:r>
        <w:tab/>
        <w:t>Type</w:t>
      </w:r>
    </w:p>
    <w:p w14:paraId="66CB9C01" w14:textId="77777777" w:rsidR="001675FF" w:rsidRDefault="001675FF" w:rsidP="001675FF">
      <w:pPr>
        <w:tabs>
          <w:tab w:val="left" w:pos="3420"/>
        </w:tabs>
        <w:spacing w:after="0"/>
      </w:pPr>
      <w:proofErr w:type="spellStart"/>
      <w:r>
        <w:t>u_vip_escalated</w:t>
      </w:r>
      <w:proofErr w:type="spellEnd"/>
      <w:r>
        <w:tab/>
        <w:t>True/False</w:t>
      </w:r>
    </w:p>
    <w:p w14:paraId="2C2CD052" w14:textId="77777777" w:rsidR="001675FF" w:rsidRDefault="001675FF" w:rsidP="001675FF">
      <w:pPr>
        <w:tabs>
          <w:tab w:val="left" w:pos="3420"/>
        </w:tabs>
        <w:spacing w:after="0"/>
      </w:pPr>
      <w:proofErr w:type="spellStart"/>
      <w:r>
        <w:t>u_outage_detected</w:t>
      </w:r>
      <w:proofErr w:type="spellEnd"/>
      <w:r>
        <w:tab/>
        <w:t>True/False</w:t>
      </w:r>
    </w:p>
    <w:p w14:paraId="16A5F01E" w14:textId="7CE47C8F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1F698501" w14:textId="12A6736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Execution Flow</w:t>
      </w:r>
    </w:p>
    <w:p w14:paraId="2E203A5A" w14:textId="77777777" w:rsidR="001675FF" w:rsidRDefault="001675FF" w:rsidP="001675FF">
      <w:pPr>
        <w:tabs>
          <w:tab w:val="left" w:pos="3420"/>
        </w:tabs>
        <w:spacing w:after="0"/>
      </w:pPr>
      <w:r>
        <w:t>VIP customer opens case</w:t>
      </w:r>
    </w:p>
    <w:p w14:paraId="256B5102" w14:textId="77777777" w:rsidR="001675FF" w:rsidRDefault="001675FF" w:rsidP="001675FF">
      <w:pPr>
        <w:tabs>
          <w:tab w:val="left" w:pos="3420"/>
        </w:tabs>
        <w:spacing w:after="0"/>
      </w:pPr>
      <w:r>
        <w:t>↓</w:t>
      </w:r>
    </w:p>
    <w:p w14:paraId="210F8A0D" w14:textId="77777777" w:rsidR="001675FF" w:rsidRDefault="001675FF" w:rsidP="001675FF">
      <w:pPr>
        <w:tabs>
          <w:tab w:val="left" w:pos="3420"/>
        </w:tabs>
        <w:spacing w:after="0"/>
      </w:pPr>
      <w:r>
        <w:t>System checks recent cases</w:t>
      </w:r>
    </w:p>
    <w:p w14:paraId="6C2FE3C5" w14:textId="77777777" w:rsidR="001675FF" w:rsidRDefault="001675FF" w:rsidP="001675FF">
      <w:pPr>
        <w:tabs>
          <w:tab w:val="left" w:pos="3420"/>
        </w:tabs>
        <w:spacing w:after="0"/>
      </w:pPr>
      <w:r>
        <w:t>↓</w:t>
      </w:r>
    </w:p>
    <w:p w14:paraId="0441EE9C" w14:textId="77777777" w:rsidR="001675FF" w:rsidRDefault="001675FF" w:rsidP="001675FF">
      <w:pPr>
        <w:tabs>
          <w:tab w:val="left" w:pos="3420"/>
        </w:tabs>
        <w:spacing w:after="0"/>
      </w:pPr>
      <w:r>
        <w:t>Find high priority cases in last 1 hour</w:t>
      </w:r>
    </w:p>
    <w:p w14:paraId="706B9BD4" w14:textId="77777777" w:rsidR="001675FF" w:rsidRDefault="001675FF" w:rsidP="001675FF">
      <w:pPr>
        <w:tabs>
          <w:tab w:val="left" w:pos="3420"/>
        </w:tabs>
        <w:spacing w:after="0"/>
      </w:pPr>
      <w:r>
        <w:t>↓</w:t>
      </w:r>
    </w:p>
    <w:p w14:paraId="6B4606F4" w14:textId="77777777" w:rsidR="001675FF" w:rsidRDefault="001675FF" w:rsidP="001675FF">
      <w:pPr>
        <w:tabs>
          <w:tab w:val="left" w:pos="3420"/>
        </w:tabs>
        <w:spacing w:after="0"/>
      </w:pPr>
      <w:r>
        <w:t>If count &gt;= 3:</w:t>
      </w:r>
    </w:p>
    <w:p w14:paraId="7885B10E" w14:textId="77777777" w:rsidR="001675FF" w:rsidRDefault="001675FF" w:rsidP="001675FF">
      <w:pPr>
        <w:tabs>
          <w:tab w:val="left" w:pos="3420"/>
        </w:tabs>
        <w:spacing w:after="0"/>
      </w:pPr>
      <w:r>
        <w:t xml:space="preserve">    Detect outage pattern</w:t>
      </w:r>
    </w:p>
    <w:p w14:paraId="3BE64E03" w14:textId="77777777" w:rsidR="001675FF" w:rsidRDefault="001675FF" w:rsidP="001675FF">
      <w:pPr>
        <w:tabs>
          <w:tab w:val="left" w:pos="3420"/>
        </w:tabs>
        <w:spacing w:after="0"/>
      </w:pPr>
      <w:r>
        <w:t xml:space="preserve">    Escalate case</w:t>
      </w:r>
    </w:p>
    <w:p w14:paraId="0D4BA089" w14:textId="77777777" w:rsidR="001675FF" w:rsidRDefault="001675FF" w:rsidP="001675FF">
      <w:pPr>
        <w:tabs>
          <w:tab w:val="left" w:pos="3420"/>
        </w:tabs>
        <w:spacing w:after="0"/>
      </w:pPr>
      <w:r>
        <w:t xml:space="preserve">    Notify management</w:t>
      </w:r>
    </w:p>
    <w:p w14:paraId="295A5A46" w14:textId="77777777" w:rsidR="001675FF" w:rsidRDefault="001675FF" w:rsidP="001675FF">
      <w:pPr>
        <w:tabs>
          <w:tab w:val="left" w:pos="3420"/>
        </w:tabs>
        <w:spacing w:after="0"/>
      </w:pPr>
      <w:r>
        <w:t xml:space="preserve">    Assign rapid response team</w:t>
      </w:r>
    </w:p>
    <w:p w14:paraId="0A45F33E" w14:textId="77777777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389153C3" w14:textId="7777777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Validation Rules</w:t>
      </w:r>
    </w:p>
    <w:p w14:paraId="3A472932" w14:textId="77777777" w:rsidR="001675FF" w:rsidRDefault="001675FF" w:rsidP="001675FF">
      <w:pPr>
        <w:tabs>
          <w:tab w:val="left" w:pos="3420"/>
        </w:tabs>
        <w:spacing w:after="0"/>
      </w:pPr>
      <w:r>
        <w:t>1. Customer Must Be VIP</w:t>
      </w:r>
    </w:p>
    <w:p w14:paraId="57043655" w14:textId="77777777" w:rsidR="001675FF" w:rsidRDefault="001675FF" w:rsidP="001675FF">
      <w:pPr>
        <w:tabs>
          <w:tab w:val="left" w:pos="3420"/>
        </w:tabs>
        <w:spacing w:after="0"/>
      </w:pPr>
      <w:r>
        <w:t>Only VIP accounts trigger escalation engine</w:t>
      </w:r>
    </w:p>
    <w:p w14:paraId="57A54C8B" w14:textId="77777777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7B765F63" w14:textId="77777777" w:rsidR="001675FF" w:rsidRDefault="001675FF" w:rsidP="001675FF">
      <w:pPr>
        <w:tabs>
          <w:tab w:val="left" w:pos="3420"/>
        </w:tabs>
        <w:spacing w:after="0"/>
      </w:pPr>
      <w:r>
        <w:t>2. Only High Priority Cases</w:t>
      </w:r>
    </w:p>
    <w:p w14:paraId="07365294" w14:textId="77777777" w:rsidR="001675FF" w:rsidRDefault="001675FF" w:rsidP="001675FF">
      <w:pPr>
        <w:tabs>
          <w:tab w:val="left" w:pos="3420"/>
        </w:tabs>
        <w:spacing w:after="0"/>
      </w:pPr>
      <w:r>
        <w:t>Priority must be Critical</w:t>
      </w:r>
    </w:p>
    <w:p w14:paraId="4A0AA3C0" w14:textId="77777777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1538C821" w14:textId="7777777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Expected Automation</w:t>
      </w:r>
    </w:p>
    <w:p w14:paraId="3E62697D" w14:textId="77777777" w:rsidR="001675FF" w:rsidRDefault="001675FF" w:rsidP="001675FF">
      <w:pPr>
        <w:tabs>
          <w:tab w:val="left" w:pos="3420"/>
        </w:tabs>
        <w:spacing w:after="0"/>
      </w:pPr>
      <w:r>
        <w:t>Case Update</w:t>
      </w:r>
    </w:p>
    <w:p w14:paraId="6075AF88" w14:textId="77777777" w:rsidR="001675FF" w:rsidRDefault="001675FF" w:rsidP="001675FF">
      <w:pPr>
        <w:tabs>
          <w:tab w:val="left" w:pos="3420"/>
        </w:tabs>
        <w:spacing w:after="0"/>
      </w:pPr>
      <w:proofErr w:type="spellStart"/>
      <w:r>
        <w:t>u_outage_detected</w:t>
      </w:r>
      <w:proofErr w:type="spellEnd"/>
      <w:r>
        <w:t xml:space="preserve"> = true</w:t>
      </w:r>
    </w:p>
    <w:p w14:paraId="1DDBED6B" w14:textId="77777777" w:rsidR="001675FF" w:rsidRDefault="001675FF" w:rsidP="001675FF">
      <w:pPr>
        <w:tabs>
          <w:tab w:val="left" w:pos="3420"/>
        </w:tabs>
        <w:spacing w:after="0"/>
      </w:pPr>
      <w:proofErr w:type="spellStart"/>
      <w:r>
        <w:t>u_vip_escalated</w:t>
      </w:r>
      <w:proofErr w:type="spellEnd"/>
      <w:r>
        <w:t xml:space="preserve"> = true</w:t>
      </w:r>
    </w:p>
    <w:p w14:paraId="192FE2C3" w14:textId="77777777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5D1B11DA" w14:textId="7777777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Assignment</w:t>
      </w:r>
    </w:p>
    <w:p w14:paraId="7288CF2E" w14:textId="77777777" w:rsidR="001675FF" w:rsidRDefault="001675FF" w:rsidP="001675FF">
      <w:pPr>
        <w:tabs>
          <w:tab w:val="left" w:pos="3420"/>
        </w:tabs>
        <w:spacing w:after="0"/>
      </w:pPr>
      <w:r>
        <w:t>VIP Rapid Response Team</w:t>
      </w:r>
    </w:p>
    <w:p w14:paraId="058102A3" w14:textId="77777777" w:rsidR="001675FF" w:rsidRDefault="001675FF" w:rsidP="001675FF">
      <w:pPr>
        <w:tabs>
          <w:tab w:val="left" w:pos="3420"/>
        </w:tabs>
        <w:spacing w:after="0"/>
      </w:pPr>
      <w:r>
        <w:t>________________________________________</w:t>
      </w:r>
    </w:p>
    <w:p w14:paraId="414EE27C" w14:textId="77777777" w:rsidR="001675FF" w:rsidRPr="001675FF" w:rsidRDefault="001675FF" w:rsidP="001675FF">
      <w:pPr>
        <w:tabs>
          <w:tab w:val="left" w:pos="3420"/>
        </w:tabs>
        <w:spacing w:after="0"/>
        <w:rPr>
          <w:b/>
          <w:bCs/>
        </w:rPr>
      </w:pPr>
      <w:r w:rsidRPr="001675FF">
        <w:rPr>
          <w:b/>
          <w:bCs/>
        </w:rPr>
        <w:t>Event</w:t>
      </w:r>
    </w:p>
    <w:p w14:paraId="0F0EBB5C" w14:textId="0A537C87" w:rsidR="006324AA" w:rsidRDefault="001675FF" w:rsidP="001675FF">
      <w:pPr>
        <w:tabs>
          <w:tab w:val="left" w:pos="3420"/>
        </w:tabs>
        <w:spacing w:after="0"/>
      </w:pPr>
      <w:proofErr w:type="spellStart"/>
      <w:proofErr w:type="gramStart"/>
      <w:r>
        <w:t>vip.customer</w:t>
      </w:r>
      <w:proofErr w:type="gramEnd"/>
      <w:r>
        <w:t>.</w:t>
      </w:r>
      <w:proofErr w:type="gramStart"/>
      <w:r>
        <w:t>outage.detected</w:t>
      </w:r>
      <w:proofErr w:type="spellEnd"/>
      <w:proofErr w:type="gramEnd"/>
      <w:r w:rsidR="006324AA">
        <w:t xml:space="preserve"> </w:t>
      </w:r>
    </w:p>
    <w:p w14:paraId="30020856" w14:textId="77777777" w:rsidR="001675FF" w:rsidRDefault="001675FF" w:rsidP="001675FF">
      <w:pPr>
        <w:tabs>
          <w:tab w:val="left" w:pos="3420"/>
        </w:tabs>
        <w:spacing w:after="0"/>
      </w:pPr>
    </w:p>
    <w:p w14:paraId="6F28C61A" w14:textId="77777777" w:rsidR="001675FF" w:rsidRDefault="001675FF" w:rsidP="001675FF">
      <w:pPr>
        <w:tabs>
          <w:tab w:val="left" w:pos="3420"/>
        </w:tabs>
        <w:spacing w:after="0"/>
      </w:pPr>
    </w:p>
    <w:p w14:paraId="08A7309C" w14:textId="77777777" w:rsidR="001675FF" w:rsidRDefault="001675FF" w:rsidP="001675FF">
      <w:pPr>
        <w:tabs>
          <w:tab w:val="left" w:pos="3420"/>
        </w:tabs>
        <w:spacing w:after="0"/>
      </w:pPr>
    </w:p>
    <w:p w14:paraId="5E5B7AA3" w14:textId="77777777" w:rsidR="001675FF" w:rsidRDefault="001675FF" w:rsidP="001675FF">
      <w:pPr>
        <w:tabs>
          <w:tab w:val="left" w:pos="3420"/>
        </w:tabs>
        <w:spacing w:after="0"/>
      </w:pPr>
    </w:p>
    <w:p w14:paraId="25395D90" w14:textId="77777777" w:rsidR="001675FF" w:rsidRDefault="001675FF" w:rsidP="001675FF">
      <w:pPr>
        <w:tabs>
          <w:tab w:val="left" w:pos="3420"/>
        </w:tabs>
        <w:spacing w:after="0"/>
      </w:pPr>
    </w:p>
    <w:p w14:paraId="04CD5C32" w14:textId="77777777" w:rsidR="001675FF" w:rsidRDefault="001675FF" w:rsidP="001675FF">
      <w:pPr>
        <w:tabs>
          <w:tab w:val="left" w:pos="3420"/>
        </w:tabs>
        <w:spacing w:after="0"/>
      </w:pPr>
    </w:p>
    <w:p w14:paraId="76B6B093" w14:textId="77777777" w:rsidR="001675FF" w:rsidRDefault="001675FF" w:rsidP="001675FF">
      <w:pPr>
        <w:tabs>
          <w:tab w:val="left" w:pos="3420"/>
        </w:tabs>
        <w:spacing w:after="0"/>
      </w:pPr>
    </w:p>
    <w:p w14:paraId="0ED4CC3B" w14:textId="77777777" w:rsidR="001675FF" w:rsidRDefault="001675FF" w:rsidP="001675FF">
      <w:pPr>
        <w:tabs>
          <w:tab w:val="left" w:pos="3420"/>
        </w:tabs>
        <w:spacing w:after="0"/>
      </w:pPr>
    </w:p>
    <w:p w14:paraId="1ADE0B69" w14:textId="77777777" w:rsidR="001675FF" w:rsidRDefault="001675FF" w:rsidP="001675FF">
      <w:pPr>
        <w:tabs>
          <w:tab w:val="left" w:pos="3420"/>
        </w:tabs>
        <w:spacing w:after="0"/>
      </w:pPr>
    </w:p>
    <w:p w14:paraId="6A37669C" w14:textId="77777777" w:rsidR="001675FF" w:rsidRDefault="001675FF" w:rsidP="001675FF">
      <w:pPr>
        <w:tabs>
          <w:tab w:val="left" w:pos="3420"/>
        </w:tabs>
        <w:spacing w:after="0"/>
      </w:pPr>
    </w:p>
    <w:p w14:paraId="41AF0D5A" w14:textId="77777777" w:rsidR="001675FF" w:rsidRDefault="001675FF" w:rsidP="001675FF">
      <w:pPr>
        <w:tabs>
          <w:tab w:val="left" w:pos="3420"/>
        </w:tabs>
        <w:spacing w:after="0"/>
      </w:pPr>
    </w:p>
    <w:p w14:paraId="5DA93624" w14:textId="77777777" w:rsidR="001675FF" w:rsidRDefault="001675FF" w:rsidP="001675FF">
      <w:pPr>
        <w:tabs>
          <w:tab w:val="left" w:pos="3420"/>
        </w:tabs>
        <w:spacing w:after="0"/>
      </w:pPr>
    </w:p>
    <w:p w14:paraId="6702F1F0" w14:textId="77777777" w:rsidR="001675FF" w:rsidRDefault="001675FF" w:rsidP="001675FF">
      <w:pPr>
        <w:tabs>
          <w:tab w:val="left" w:pos="3420"/>
        </w:tabs>
        <w:spacing w:after="0"/>
      </w:pPr>
    </w:p>
    <w:p w14:paraId="1967A90F" w14:textId="77777777" w:rsidR="001675FF" w:rsidRDefault="001675FF" w:rsidP="001675FF">
      <w:pPr>
        <w:tabs>
          <w:tab w:val="left" w:pos="3420"/>
        </w:tabs>
        <w:spacing w:after="0"/>
      </w:pPr>
    </w:p>
    <w:p w14:paraId="3B2B5452" w14:textId="77777777" w:rsidR="001675FF" w:rsidRDefault="001675FF" w:rsidP="001675FF">
      <w:pPr>
        <w:tabs>
          <w:tab w:val="left" w:pos="3420"/>
        </w:tabs>
        <w:spacing w:after="0"/>
      </w:pPr>
    </w:p>
    <w:p w14:paraId="48CD07D6" w14:textId="77777777" w:rsidR="001675FF" w:rsidRDefault="001675FF" w:rsidP="001675FF">
      <w:pPr>
        <w:tabs>
          <w:tab w:val="left" w:pos="3420"/>
        </w:tabs>
        <w:spacing w:after="0"/>
      </w:pPr>
    </w:p>
    <w:p w14:paraId="67FFE6D4" w14:textId="77777777" w:rsidR="001675FF" w:rsidRDefault="001675FF" w:rsidP="001675FF">
      <w:pPr>
        <w:tabs>
          <w:tab w:val="left" w:pos="3420"/>
        </w:tabs>
        <w:spacing w:after="0"/>
      </w:pPr>
    </w:p>
    <w:p w14:paraId="529939F8" w14:textId="77777777" w:rsidR="001675FF" w:rsidRDefault="001675FF" w:rsidP="001675FF">
      <w:pPr>
        <w:tabs>
          <w:tab w:val="left" w:pos="3420"/>
        </w:tabs>
        <w:spacing w:after="0"/>
        <w:sectPr w:rsidR="001675FF" w:rsidSect="001675FF">
          <w:type w:val="continuous"/>
          <w:pgSz w:w="12240" w:h="15840"/>
          <w:pgMar w:top="720" w:right="720" w:bottom="720" w:left="720" w:header="720" w:footer="792" w:gutter="0"/>
          <w:cols w:num="2" w:space="720"/>
          <w:titlePg/>
          <w:docGrid w:linePitch="381"/>
        </w:sectPr>
      </w:pPr>
    </w:p>
    <w:p w14:paraId="26F600AC" w14:textId="77777777" w:rsidR="001675FF" w:rsidRDefault="001675FF" w:rsidP="001675FF">
      <w:pPr>
        <w:tabs>
          <w:tab w:val="left" w:pos="3420"/>
        </w:tabs>
        <w:spacing w:after="0"/>
      </w:pPr>
    </w:p>
    <w:p w14:paraId="36388C00" w14:textId="5D719E5D" w:rsidR="001675FF" w:rsidRDefault="001675FF" w:rsidP="001675FF">
      <w:pPr>
        <w:pStyle w:val="Heading2"/>
      </w:pPr>
      <w:r>
        <w:t>Answers and steps</w:t>
      </w:r>
    </w:p>
    <w:p w14:paraId="11FBF876" w14:textId="6752E6E7" w:rsidR="008D4A34" w:rsidRDefault="001675FF" w:rsidP="001675FF">
      <w:pPr>
        <w:tabs>
          <w:tab w:val="left" w:pos="1590"/>
        </w:tabs>
        <w:spacing w:after="0"/>
      </w:pPr>
      <w:r>
        <w:t>Created a VIP flag to know if the user is VIP in Account Table</w:t>
      </w:r>
      <w:r>
        <w:br/>
      </w:r>
      <w:r w:rsidRPr="001675FF">
        <w:rPr>
          <w:noProof/>
        </w:rPr>
        <w:drawing>
          <wp:inline distT="0" distB="0" distL="0" distR="0" wp14:anchorId="727114BD" wp14:editId="6E25480C">
            <wp:extent cx="6858000" cy="2020570"/>
            <wp:effectExtent l="0" t="0" r="0" b="0"/>
            <wp:docPr id="209463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3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FA20" w14:textId="77777777" w:rsidR="001675FF" w:rsidRDefault="001675FF" w:rsidP="001675FF">
      <w:pPr>
        <w:tabs>
          <w:tab w:val="left" w:pos="1590"/>
        </w:tabs>
        <w:spacing w:after="0"/>
      </w:pPr>
    </w:p>
    <w:p w14:paraId="5C6CB647" w14:textId="102D9C1C" w:rsidR="00993D60" w:rsidRDefault="00993D60" w:rsidP="001675FF">
      <w:pPr>
        <w:tabs>
          <w:tab w:val="left" w:pos="1590"/>
        </w:tabs>
        <w:spacing w:after="0"/>
      </w:pPr>
      <w:r>
        <w:t>Created the required group to be assigned to</w:t>
      </w:r>
    </w:p>
    <w:p w14:paraId="37B24E6C" w14:textId="6EE949E0" w:rsidR="00993D60" w:rsidRDefault="00993D60" w:rsidP="001675FF">
      <w:pPr>
        <w:tabs>
          <w:tab w:val="left" w:pos="1590"/>
        </w:tabs>
        <w:spacing w:after="0"/>
      </w:pPr>
      <w:r w:rsidRPr="00993D60">
        <w:rPr>
          <w:noProof/>
        </w:rPr>
        <w:drawing>
          <wp:inline distT="0" distB="0" distL="0" distR="0" wp14:anchorId="06C419A7" wp14:editId="0E476B68">
            <wp:extent cx="6858000" cy="1738630"/>
            <wp:effectExtent l="0" t="0" r="0" b="0"/>
            <wp:docPr id="2088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6564" w14:textId="5315A0E7" w:rsidR="00993D60" w:rsidRDefault="00993D60" w:rsidP="001675FF">
      <w:pPr>
        <w:tabs>
          <w:tab w:val="left" w:pos="1590"/>
        </w:tabs>
        <w:spacing w:after="0"/>
      </w:pPr>
      <w:r>
        <w:t xml:space="preserve">Added the custom fields to detect for escalation </w:t>
      </w:r>
      <w:r w:rsidRPr="00993D60">
        <w:rPr>
          <w:noProof/>
        </w:rPr>
        <w:drawing>
          <wp:inline distT="0" distB="0" distL="0" distR="0" wp14:anchorId="36F557A7" wp14:editId="4B5D9087">
            <wp:extent cx="6858000" cy="3077845"/>
            <wp:effectExtent l="0" t="0" r="0" b="0"/>
            <wp:docPr id="200392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7289" w14:textId="77777777" w:rsidR="00993D60" w:rsidRDefault="00993D60" w:rsidP="001675FF">
      <w:pPr>
        <w:tabs>
          <w:tab w:val="left" w:pos="1590"/>
        </w:tabs>
        <w:spacing w:after="0"/>
      </w:pPr>
    </w:p>
    <w:p w14:paraId="6B820509" w14:textId="77777777" w:rsidR="00993D60" w:rsidRDefault="00993D60" w:rsidP="00993D60">
      <w:pPr>
        <w:tabs>
          <w:tab w:val="left" w:pos="3420"/>
        </w:tabs>
        <w:spacing w:after="0"/>
      </w:pPr>
    </w:p>
    <w:p w14:paraId="66E49DAE" w14:textId="7FCC065B" w:rsidR="00993D60" w:rsidRDefault="00993D60" w:rsidP="00993D60">
      <w:pPr>
        <w:pStyle w:val="Heading2"/>
      </w:pPr>
      <w:r>
        <w:t>Answer Script</w:t>
      </w:r>
    </w:p>
    <w:p w14:paraId="57C8DDC7" w14:textId="25C0CA42" w:rsidR="00993D60" w:rsidRPr="00993D60" w:rsidRDefault="00993D60" w:rsidP="00993D60">
      <w:pPr>
        <w:rPr>
          <w:b/>
          <w:bCs/>
        </w:rPr>
      </w:pPr>
      <w:r w:rsidRPr="00993D60">
        <w:rPr>
          <w:b/>
          <w:bCs/>
        </w:rPr>
        <w:t xml:space="preserve">Created an After Business rule to maintain this scenario </w:t>
      </w:r>
    </w:p>
    <w:p w14:paraId="7E8F09C0" w14:textId="77777777" w:rsidR="00F11FE8" w:rsidRDefault="00F11FE8" w:rsidP="00F11FE8">
      <w:pPr>
        <w:pStyle w:val="Style1"/>
      </w:pPr>
    </w:p>
    <w:p w14:paraId="0907DC7D" w14:textId="7ACBFBFD" w:rsidR="00993D60" w:rsidRDefault="00993D60" w:rsidP="00F11FE8">
      <w:pPr>
        <w:pStyle w:val="Style1"/>
      </w:pPr>
      <w:r>
        <w:t>(function executeRule(current, previous) {</w:t>
      </w:r>
    </w:p>
    <w:p w14:paraId="0DA26FDF" w14:textId="77777777" w:rsidR="00993D60" w:rsidRDefault="00993D60" w:rsidP="00F11FE8">
      <w:pPr>
        <w:pStyle w:val="Style1"/>
      </w:pPr>
      <w:r>
        <w:t xml:space="preserve">    gs.addInfoMessage('Business Rule Started');</w:t>
      </w:r>
    </w:p>
    <w:p w14:paraId="2BAA63ED" w14:textId="77777777" w:rsidR="00993D60" w:rsidRDefault="00993D60" w:rsidP="00F11FE8">
      <w:pPr>
        <w:pStyle w:val="Style1"/>
      </w:pPr>
      <w:r>
        <w:t xml:space="preserve">    if (current.priority != 1) {</w:t>
      </w:r>
    </w:p>
    <w:p w14:paraId="42C8517D" w14:textId="77777777" w:rsidR="00993D60" w:rsidRDefault="00993D60" w:rsidP="00F11FE8">
      <w:pPr>
        <w:pStyle w:val="Style1"/>
      </w:pPr>
      <w:r>
        <w:t xml:space="preserve">        gs.addInfoMessage('Case is NOT Critical');</w:t>
      </w:r>
    </w:p>
    <w:p w14:paraId="19EB12D0" w14:textId="77777777" w:rsidR="00993D60" w:rsidRDefault="00993D60" w:rsidP="00F11FE8">
      <w:pPr>
        <w:pStyle w:val="Style1"/>
      </w:pPr>
      <w:r>
        <w:t xml:space="preserve">        return;</w:t>
      </w:r>
    </w:p>
    <w:p w14:paraId="6A3D6657" w14:textId="77777777" w:rsidR="00993D60" w:rsidRDefault="00993D60" w:rsidP="00F11FE8">
      <w:pPr>
        <w:pStyle w:val="Style1"/>
      </w:pPr>
      <w:r>
        <w:t xml:space="preserve">    }</w:t>
      </w:r>
    </w:p>
    <w:p w14:paraId="508BFAF6" w14:textId="77777777" w:rsidR="00993D60" w:rsidRDefault="00993D60" w:rsidP="00F11FE8">
      <w:pPr>
        <w:pStyle w:val="Style1"/>
      </w:pPr>
      <w:r>
        <w:t xml:space="preserve">    gs.addInfoMessage('Critical Case Confirmed');</w:t>
      </w:r>
    </w:p>
    <w:p w14:paraId="252783AA" w14:textId="77777777" w:rsidR="00993D60" w:rsidRDefault="00993D60" w:rsidP="00F11FE8">
      <w:pPr>
        <w:pStyle w:val="Style1"/>
      </w:pPr>
      <w:r>
        <w:t xml:space="preserve">    if (!current.account) {</w:t>
      </w:r>
    </w:p>
    <w:p w14:paraId="77F2D17E" w14:textId="77777777" w:rsidR="00993D60" w:rsidRDefault="00993D60" w:rsidP="00F11FE8">
      <w:pPr>
        <w:pStyle w:val="Style1"/>
      </w:pPr>
      <w:r>
        <w:t xml:space="preserve">        gs.addInfoMessage('No Account Selected');</w:t>
      </w:r>
    </w:p>
    <w:p w14:paraId="395BCC94" w14:textId="77777777" w:rsidR="00993D60" w:rsidRDefault="00993D60" w:rsidP="00F11FE8">
      <w:pPr>
        <w:pStyle w:val="Style1"/>
      </w:pPr>
      <w:r>
        <w:t xml:space="preserve">        return;</w:t>
      </w:r>
    </w:p>
    <w:p w14:paraId="11C422B5" w14:textId="77777777" w:rsidR="00993D60" w:rsidRDefault="00993D60" w:rsidP="00F11FE8">
      <w:pPr>
        <w:pStyle w:val="Style1"/>
      </w:pPr>
      <w:r>
        <w:t xml:space="preserve">    }</w:t>
      </w:r>
    </w:p>
    <w:p w14:paraId="2C744489" w14:textId="77777777" w:rsidR="00993D60" w:rsidRDefault="00993D60" w:rsidP="00F11FE8">
      <w:pPr>
        <w:pStyle w:val="Style1"/>
      </w:pPr>
      <w:r>
        <w:t xml:space="preserve">    gs.addInfoMessage('Account Found');</w:t>
      </w:r>
    </w:p>
    <w:p w14:paraId="0375F9E4" w14:textId="77777777" w:rsidR="00993D60" w:rsidRDefault="00993D60" w:rsidP="00F11FE8">
      <w:pPr>
        <w:pStyle w:val="Style1"/>
      </w:pPr>
      <w:r>
        <w:t xml:space="preserve">    var accountGR = new GlideRecord('customer_account');</w:t>
      </w:r>
    </w:p>
    <w:p w14:paraId="60004331" w14:textId="77777777" w:rsidR="00993D60" w:rsidRDefault="00993D60" w:rsidP="00F11FE8">
      <w:pPr>
        <w:pStyle w:val="Style1"/>
      </w:pPr>
      <w:r>
        <w:tab/>
        <w:t>accountGR.addQuery('sys_id',current.account);</w:t>
      </w:r>
    </w:p>
    <w:p w14:paraId="051EA4D1" w14:textId="77777777" w:rsidR="00993D60" w:rsidRDefault="00993D60" w:rsidP="00F11FE8">
      <w:pPr>
        <w:pStyle w:val="Style1"/>
      </w:pPr>
      <w:r>
        <w:tab/>
        <w:t>accountGR.query();</w:t>
      </w:r>
    </w:p>
    <w:p w14:paraId="03A59CA1" w14:textId="77777777" w:rsidR="00993D60" w:rsidRDefault="00993D60" w:rsidP="00F11FE8">
      <w:pPr>
        <w:pStyle w:val="Style1"/>
      </w:pPr>
      <w:r>
        <w:tab/>
        <w:t>if(accountGR.next()){</w:t>
      </w:r>
    </w:p>
    <w:p w14:paraId="03767088" w14:textId="77777777" w:rsidR="00993D60" w:rsidRDefault="00993D60" w:rsidP="00F11FE8">
      <w:pPr>
        <w:pStyle w:val="Style1"/>
      </w:pPr>
      <w:r>
        <w:tab/>
      </w:r>
      <w:r>
        <w:tab/>
        <w:t>gs.addInfoMessage('VIP Field Value = ' + accountGR.u_vip_customer);</w:t>
      </w:r>
    </w:p>
    <w:p w14:paraId="71C7D30A" w14:textId="77777777" w:rsidR="00993D60" w:rsidRDefault="00993D60" w:rsidP="00F11FE8">
      <w:pPr>
        <w:pStyle w:val="Style1"/>
      </w:pPr>
      <w:r>
        <w:tab/>
        <w:t>}</w:t>
      </w:r>
    </w:p>
    <w:p w14:paraId="19F82B55" w14:textId="77777777" w:rsidR="00993D60" w:rsidRDefault="00993D60" w:rsidP="00F11FE8">
      <w:pPr>
        <w:pStyle w:val="Style1"/>
      </w:pPr>
      <w:r>
        <w:t xml:space="preserve">    if (!accountGR.get(current.account)) {</w:t>
      </w:r>
    </w:p>
    <w:p w14:paraId="60A329BA" w14:textId="77777777" w:rsidR="00993D60" w:rsidRDefault="00993D60" w:rsidP="00F11FE8">
      <w:pPr>
        <w:pStyle w:val="Style1"/>
      </w:pPr>
      <w:r>
        <w:t xml:space="preserve">        gs.addInfoMessage('Customer Account Not Found');</w:t>
      </w:r>
    </w:p>
    <w:p w14:paraId="6E84BA35" w14:textId="77777777" w:rsidR="00993D60" w:rsidRDefault="00993D60" w:rsidP="00F11FE8">
      <w:pPr>
        <w:pStyle w:val="Style1"/>
      </w:pPr>
      <w:r>
        <w:t xml:space="preserve">        return;</w:t>
      </w:r>
    </w:p>
    <w:p w14:paraId="74E863D5" w14:textId="77777777" w:rsidR="00993D60" w:rsidRDefault="00993D60" w:rsidP="00F11FE8">
      <w:pPr>
        <w:pStyle w:val="Style1"/>
      </w:pPr>
      <w:r>
        <w:t xml:space="preserve">    }</w:t>
      </w:r>
    </w:p>
    <w:p w14:paraId="124AE7D4" w14:textId="77777777" w:rsidR="00993D60" w:rsidRDefault="00993D60" w:rsidP="00F11FE8">
      <w:pPr>
        <w:pStyle w:val="Style1"/>
      </w:pPr>
      <w:r>
        <w:t xml:space="preserve">    gs.addInfoMessage('Customer Account Retrieved');</w:t>
      </w:r>
    </w:p>
    <w:p w14:paraId="5EAC76D2" w14:textId="77777777" w:rsidR="00993D60" w:rsidRDefault="00993D60" w:rsidP="00F11FE8">
      <w:pPr>
        <w:pStyle w:val="Style1"/>
      </w:pPr>
      <w:r>
        <w:t xml:space="preserve">    if (!accountGR.u_vip_customer) {</w:t>
      </w:r>
    </w:p>
    <w:p w14:paraId="19574915" w14:textId="77777777" w:rsidR="00993D60" w:rsidRDefault="00993D60" w:rsidP="00F11FE8">
      <w:pPr>
        <w:pStyle w:val="Style1"/>
      </w:pPr>
      <w:r>
        <w:t xml:space="preserve">        gs.addInfoMessage('Customer is NOT VIP');</w:t>
      </w:r>
    </w:p>
    <w:p w14:paraId="449B6898" w14:textId="77777777" w:rsidR="00993D60" w:rsidRDefault="00993D60" w:rsidP="00F11FE8">
      <w:pPr>
        <w:pStyle w:val="Style1"/>
      </w:pPr>
      <w:r>
        <w:t xml:space="preserve">        return;</w:t>
      </w:r>
    </w:p>
    <w:p w14:paraId="19087161" w14:textId="77777777" w:rsidR="00993D60" w:rsidRDefault="00993D60" w:rsidP="00F11FE8">
      <w:pPr>
        <w:pStyle w:val="Style1"/>
      </w:pPr>
      <w:r>
        <w:t xml:space="preserve">    }</w:t>
      </w:r>
    </w:p>
    <w:p w14:paraId="73F247C3" w14:textId="77777777" w:rsidR="00993D60" w:rsidRDefault="00993D60" w:rsidP="00F11FE8">
      <w:pPr>
        <w:pStyle w:val="Style1"/>
      </w:pPr>
      <w:r>
        <w:t xml:space="preserve">    gs.addInfoMessage('VIP Customer Confirmed');</w:t>
      </w:r>
    </w:p>
    <w:p w14:paraId="30B80684" w14:textId="77777777" w:rsidR="00993D60" w:rsidRDefault="00993D60" w:rsidP="00F11FE8">
      <w:pPr>
        <w:pStyle w:val="Style1"/>
      </w:pPr>
      <w:r>
        <w:t xml:space="preserve">    var caseGR = new GlideRecord('sn_customerservice_case');</w:t>
      </w:r>
    </w:p>
    <w:p w14:paraId="1EDEC767" w14:textId="77777777" w:rsidR="00993D60" w:rsidRDefault="00993D60" w:rsidP="00F11FE8">
      <w:pPr>
        <w:pStyle w:val="Style1"/>
      </w:pPr>
      <w:r>
        <w:t xml:space="preserve">    caseGR.addQuery('account', current.account);</w:t>
      </w:r>
    </w:p>
    <w:p w14:paraId="63947EE7" w14:textId="77777777" w:rsidR="00993D60" w:rsidRDefault="00993D60" w:rsidP="00F11FE8">
      <w:pPr>
        <w:pStyle w:val="Style1"/>
      </w:pPr>
      <w:r>
        <w:t xml:space="preserve">    caseGR.addQuery('priority', 1);</w:t>
      </w:r>
    </w:p>
    <w:p w14:paraId="52D53E81" w14:textId="77777777" w:rsidR="00993D60" w:rsidRDefault="00993D60" w:rsidP="00F11FE8">
      <w:pPr>
        <w:pStyle w:val="Style1"/>
      </w:pPr>
    </w:p>
    <w:p w14:paraId="59CBCBDB" w14:textId="77777777" w:rsidR="00993D60" w:rsidRDefault="00993D60" w:rsidP="00F11FE8">
      <w:pPr>
        <w:pStyle w:val="Style1"/>
      </w:pPr>
      <w:r>
        <w:t xml:space="preserve">    var oneHourAgo = new GlideDateTime();</w:t>
      </w:r>
    </w:p>
    <w:p w14:paraId="7A586719" w14:textId="77777777" w:rsidR="00993D60" w:rsidRDefault="00993D60" w:rsidP="00F11FE8">
      <w:pPr>
        <w:pStyle w:val="Style1"/>
      </w:pPr>
      <w:r>
        <w:t xml:space="preserve">    oneHourAgo.addSeconds(-60);</w:t>
      </w:r>
    </w:p>
    <w:p w14:paraId="2C78226B" w14:textId="77777777" w:rsidR="00993D60" w:rsidRDefault="00993D60" w:rsidP="00F11FE8">
      <w:pPr>
        <w:pStyle w:val="Style1"/>
      </w:pPr>
      <w:r>
        <w:t xml:space="preserve">    caseGR.addQuery('sys_created_on', '&gt;=', oneHourAgo);</w:t>
      </w:r>
    </w:p>
    <w:p w14:paraId="17CD31EC" w14:textId="77777777" w:rsidR="00993D60" w:rsidRDefault="00993D60" w:rsidP="00F11FE8">
      <w:pPr>
        <w:pStyle w:val="Style1"/>
      </w:pPr>
      <w:r>
        <w:t xml:space="preserve">    caseGR.query();</w:t>
      </w:r>
    </w:p>
    <w:p w14:paraId="3600F66A" w14:textId="77777777" w:rsidR="00993D60" w:rsidRDefault="00993D60" w:rsidP="00F11FE8">
      <w:pPr>
        <w:pStyle w:val="Style1"/>
      </w:pPr>
    </w:p>
    <w:p w14:paraId="5DFA0584" w14:textId="77777777" w:rsidR="00993D60" w:rsidRDefault="00993D60" w:rsidP="00F11FE8">
      <w:pPr>
        <w:pStyle w:val="Style1"/>
      </w:pPr>
      <w:r>
        <w:t xml:space="preserve">    var count = caseGR.getRowCount();</w:t>
      </w:r>
    </w:p>
    <w:p w14:paraId="5BB27DF5" w14:textId="77777777" w:rsidR="00993D60" w:rsidRDefault="00993D60" w:rsidP="00F11FE8">
      <w:pPr>
        <w:pStyle w:val="Style1"/>
      </w:pPr>
      <w:r>
        <w:t xml:space="preserve">    gs.addInfoMessage('Critical Cases Found = ' + count);</w:t>
      </w:r>
    </w:p>
    <w:p w14:paraId="6996F425" w14:textId="77777777" w:rsidR="00993D60" w:rsidRDefault="00993D60" w:rsidP="00F11FE8">
      <w:pPr>
        <w:pStyle w:val="Style1"/>
      </w:pPr>
      <w:r>
        <w:t xml:space="preserve">    if (count &gt;= 3) {</w:t>
      </w:r>
    </w:p>
    <w:p w14:paraId="5F212EF8" w14:textId="77777777" w:rsidR="00993D60" w:rsidRDefault="00993D60" w:rsidP="00F11FE8">
      <w:pPr>
        <w:pStyle w:val="Style1"/>
      </w:pPr>
      <w:r>
        <w:t xml:space="preserve">        gs.addInfoMessage('OUTAGE DETECTED');</w:t>
      </w:r>
    </w:p>
    <w:p w14:paraId="1713BFC8" w14:textId="77777777" w:rsidR="00993D60" w:rsidRDefault="00993D60" w:rsidP="00F11FE8">
      <w:pPr>
        <w:pStyle w:val="Style1"/>
      </w:pPr>
      <w:r>
        <w:t xml:space="preserve">        current.u_outage_detected = true;</w:t>
      </w:r>
    </w:p>
    <w:p w14:paraId="6BB10D68" w14:textId="77777777" w:rsidR="00993D60" w:rsidRDefault="00993D60" w:rsidP="00F11FE8">
      <w:pPr>
        <w:pStyle w:val="Style1"/>
      </w:pPr>
      <w:r>
        <w:t xml:space="preserve">        current.u_vip_escalated = true;</w:t>
      </w:r>
    </w:p>
    <w:p w14:paraId="025C4001" w14:textId="77777777" w:rsidR="00993D60" w:rsidRDefault="00993D60" w:rsidP="00F11FE8">
      <w:pPr>
        <w:pStyle w:val="Style1"/>
      </w:pPr>
    </w:p>
    <w:p w14:paraId="28100529" w14:textId="77777777" w:rsidR="00993D60" w:rsidRDefault="00993D60" w:rsidP="00F11FE8">
      <w:pPr>
        <w:pStyle w:val="Style1"/>
      </w:pPr>
      <w:r>
        <w:t xml:space="preserve">        var groupGR = new GlideRecord('sys_user_group');</w:t>
      </w:r>
    </w:p>
    <w:p w14:paraId="09A2C27A" w14:textId="77777777" w:rsidR="00993D60" w:rsidRDefault="00993D60" w:rsidP="00F11FE8">
      <w:pPr>
        <w:pStyle w:val="Style1"/>
      </w:pPr>
      <w:r>
        <w:t xml:space="preserve">        groupGR.addQuery('name', 'VIP Rapid Response Team');</w:t>
      </w:r>
    </w:p>
    <w:p w14:paraId="440B7EDD" w14:textId="77777777" w:rsidR="00993D60" w:rsidRDefault="00993D60" w:rsidP="00F11FE8">
      <w:pPr>
        <w:pStyle w:val="Style1"/>
      </w:pPr>
      <w:r>
        <w:t xml:space="preserve">        groupGR.query();</w:t>
      </w:r>
    </w:p>
    <w:p w14:paraId="080EB523" w14:textId="77777777" w:rsidR="00993D60" w:rsidRDefault="00993D60" w:rsidP="00F11FE8">
      <w:pPr>
        <w:pStyle w:val="Style1"/>
      </w:pPr>
    </w:p>
    <w:p w14:paraId="3747B2D1" w14:textId="77777777" w:rsidR="00993D60" w:rsidRDefault="00993D60" w:rsidP="00F11FE8">
      <w:pPr>
        <w:pStyle w:val="Style1"/>
      </w:pPr>
      <w:r>
        <w:t xml:space="preserve">        if (groupGR.next()) {</w:t>
      </w:r>
    </w:p>
    <w:p w14:paraId="54A3D11E" w14:textId="77777777" w:rsidR="00993D60" w:rsidRDefault="00993D60" w:rsidP="00F11FE8">
      <w:pPr>
        <w:pStyle w:val="Style1"/>
      </w:pPr>
      <w:r>
        <w:lastRenderedPageBreak/>
        <w:t xml:space="preserve">            current.assignment_group = groupGR.sys_id;</w:t>
      </w:r>
    </w:p>
    <w:p w14:paraId="2B9A59E5" w14:textId="77777777" w:rsidR="00993D60" w:rsidRDefault="00993D60" w:rsidP="00F11FE8">
      <w:pPr>
        <w:pStyle w:val="Style1"/>
      </w:pPr>
      <w:r>
        <w:t xml:space="preserve">            gs.addInfoMessage('Assignment Group Set');</w:t>
      </w:r>
    </w:p>
    <w:p w14:paraId="5B77728B" w14:textId="77777777" w:rsidR="00993D60" w:rsidRDefault="00993D60" w:rsidP="00F11FE8">
      <w:pPr>
        <w:pStyle w:val="Style1"/>
      </w:pPr>
      <w:r>
        <w:t xml:space="preserve">        } else {</w:t>
      </w:r>
    </w:p>
    <w:p w14:paraId="10721BDC" w14:textId="77777777" w:rsidR="00993D60" w:rsidRDefault="00993D60" w:rsidP="00F11FE8">
      <w:pPr>
        <w:pStyle w:val="Style1"/>
      </w:pPr>
      <w:r>
        <w:t xml:space="preserve">            gs.addInfoMessage('Group NOT Found');</w:t>
      </w:r>
    </w:p>
    <w:p w14:paraId="04A386D7" w14:textId="77777777" w:rsidR="00993D60" w:rsidRDefault="00993D60" w:rsidP="00F11FE8">
      <w:pPr>
        <w:pStyle w:val="Style1"/>
      </w:pPr>
      <w:r>
        <w:t xml:space="preserve">        }</w:t>
      </w:r>
    </w:p>
    <w:p w14:paraId="10789743" w14:textId="77777777" w:rsidR="00993D60" w:rsidRDefault="00993D60" w:rsidP="00F11FE8">
      <w:pPr>
        <w:pStyle w:val="Style1"/>
      </w:pPr>
      <w:r>
        <w:t xml:space="preserve">        current.setWorkflow(false);</w:t>
      </w:r>
    </w:p>
    <w:p w14:paraId="7D4F9ECE" w14:textId="77777777" w:rsidR="00993D60" w:rsidRDefault="00993D60" w:rsidP="00F11FE8">
      <w:pPr>
        <w:pStyle w:val="Style1"/>
      </w:pPr>
      <w:r>
        <w:t xml:space="preserve">        current.update();</w:t>
      </w:r>
    </w:p>
    <w:p w14:paraId="728C5140" w14:textId="77777777" w:rsidR="00993D60" w:rsidRDefault="00993D60" w:rsidP="00F11FE8">
      <w:pPr>
        <w:pStyle w:val="Style1"/>
      </w:pPr>
      <w:r>
        <w:t xml:space="preserve">        gs.addInfoMessage('Case Updated Successfully');</w:t>
      </w:r>
    </w:p>
    <w:p w14:paraId="0C15ED61" w14:textId="77777777" w:rsidR="00993D60" w:rsidRDefault="00993D60" w:rsidP="00F11FE8">
      <w:pPr>
        <w:pStyle w:val="Style1"/>
      </w:pPr>
      <w:r>
        <w:t xml:space="preserve">    }</w:t>
      </w:r>
    </w:p>
    <w:p w14:paraId="46ECF0E6" w14:textId="40404FB8" w:rsidR="00993D60" w:rsidRDefault="00993D60" w:rsidP="00F11FE8">
      <w:pPr>
        <w:pStyle w:val="Style1"/>
      </w:pPr>
      <w:r>
        <w:t>})(current, previous);</w:t>
      </w:r>
    </w:p>
    <w:p w14:paraId="58FFA1DF" w14:textId="77777777" w:rsidR="00F11FE8" w:rsidRDefault="00F11FE8" w:rsidP="00F11FE8">
      <w:pPr>
        <w:pStyle w:val="Style1"/>
      </w:pPr>
    </w:p>
    <w:p w14:paraId="2E269BD4" w14:textId="602BAF9D" w:rsidR="00F11FE8" w:rsidRDefault="00F11FE8" w:rsidP="00F11FE8">
      <w:r w:rsidRPr="00F11FE8">
        <w:rPr>
          <w:noProof/>
        </w:rPr>
        <w:drawing>
          <wp:inline distT="0" distB="0" distL="0" distR="0" wp14:anchorId="06FCF1A1" wp14:editId="3EEC23EE">
            <wp:extent cx="6858000" cy="3675380"/>
            <wp:effectExtent l="0" t="0" r="0" b="1270"/>
            <wp:docPr id="29280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7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AB7F" w14:textId="375143B9" w:rsidR="00F11FE8" w:rsidRDefault="00016B60" w:rsidP="00016B60">
      <w:pPr>
        <w:pStyle w:val="Heading2"/>
      </w:pPr>
      <w:r>
        <w:lastRenderedPageBreak/>
        <w:t>Update Set Answers</w:t>
      </w:r>
    </w:p>
    <w:p w14:paraId="654509AC" w14:textId="289F172B" w:rsidR="00016B60" w:rsidRPr="00016B60" w:rsidRDefault="00016B60" w:rsidP="00016B60">
      <w:r>
        <w:t>Importing XML file sent and committing it for the PDI</w:t>
      </w:r>
      <w:r>
        <w:br/>
      </w:r>
      <w:r w:rsidRPr="00016B60">
        <w:drawing>
          <wp:inline distT="0" distB="0" distL="0" distR="0" wp14:anchorId="3AA5F948" wp14:editId="341645A4">
            <wp:extent cx="6028660" cy="3259942"/>
            <wp:effectExtent l="0" t="0" r="0" b="0"/>
            <wp:docPr id="180286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68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1951" cy="326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Another Update done on and created a second version for Update set</w:t>
      </w:r>
      <w:r>
        <w:br/>
      </w:r>
      <w:r>
        <w:rPr>
          <w:noProof/>
        </w:rPr>
        <w:drawing>
          <wp:inline distT="0" distB="0" distL="0" distR="0" wp14:anchorId="1DB33260" wp14:editId="2FC2F640">
            <wp:extent cx="6060558" cy="2933759"/>
            <wp:effectExtent l="0" t="0" r="0" b="0"/>
            <wp:docPr id="181209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96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1978" cy="293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1DA9" w14:textId="46C56A30" w:rsidR="00F11FE8" w:rsidRPr="00F11FE8" w:rsidRDefault="00F11FE8" w:rsidP="00F11FE8">
      <w:pPr>
        <w:tabs>
          <w:tab w:val="left" w:pos="1605"/>
        </w:tabs>
      </w:pPr>
    </w:p>
    <w:sectPr w:rsidR="00F11FE8" w:rsidRPr="00F11FE8" w:rsidSect="001675FF">
      <w:type w:val="continuous"/>
      <w:pgSz w:w="12240" w:h="15840"/>
      <w:pgMar w:top="720" w:right="720" w:bottom="720" w:left="72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57F3E" w14:textId="77777777" w:rsidR="0045282C" w:rsidRDefault="0045282C">
      <w:pPr>
        <w:spacing w:after="0" w:line="240" w:lineRule="auto"/>
      </w:pPr>
      <w:r>
        <w:separator/>
      </w:r>
    </w:p>
  </w:endnote>
  <w:endnote w:type="continuationSeparator" w:id="0">
    <w:p w14:paraId="1D275CC1" w14:textId="77777777" w:rsidR="0045282C" w:rsidRDefault="0045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6EB30C46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52775" w14:textId="77777777" w:rsidR="0045282C" w:rsidRDefault="0045282C">
      <w:pPr>
        <w:spacing w:after="0" w:line="240" w:lineRule="auto"/>
      </w:pPr>
      <w:r>
        <w:separator/>
      </w:r>
    </w:p>
  </w:footnote>
  <w:footnote w:type="continuationSeparator" w:id="0">
    <w:p w14:paraId="62643CD2" w14:textId="77777777" w:rsidR="0045282C" w:rsidRDefault="00452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03343313">
    <w:abstractNumId w:val="5"/>
  </w:num>
  <w:num w:numId="2" w16cid:durableId="753013163">
    <w:abstractNumId w:val="5"/>
    <w:lvlOverride w:ilvl="0">
      <w:startOverride w:val="1"/>
    </w:lvlOverride>
  </w:num>
  <w:num w:numId="3" w16cid:durableId="1238320989">
    <w:abstractNumId w:val="9"/>
  </w:num>
  <w:num w:numId="4" w16cid:durableId="1592203461">
    <w:abstractNumId w:val="4"/>
  </w:num>
  <w:num w:numId="5" w16cid:durableId="855117185">
    <w:abstractNumId w:val="12"/>
  </w:num>
  <w:num w:numId="6" w16cid:durableId="1681350927">
    <w:abstractNumId w:val="11"/>
  </w:num>
  <w:num w:numId="7" w16cid:durableId="1743290224">
    <w:abstractNumId w:val="8"/>
  </w:num>
  <w:num w:numId="8" w16cid:durableId="360470482">
    <w:abstractNumId w:val="13"/>
  </w:num>
  <w:num w:numId="9" w16cid:durableId="137839514">
    <w:abstractNumId w:val="7"/>
  </w:num>
  <w:num w:numId="10" w16cid:durableId="115566059">
    <w:abstractNumId w:val="10"/>
  </w:num>
  <w:num w:numId="11" w16cid:durableId="2032491268">
    <w:abstractNumId w:val="6"/>
  </w:num>
  <w:num w:numId="12" w16cid:durableId="498079637">
    <w:abstractNumId w:val="3"/>
  </w:num>
  <w:num w:numId="13" w16cid:durableId="2038965931">
    <w:abstractNumId w:val="2"/>
  </w:num>
  <w:num w:numId="14" w16cid:durableId="580606708">
    <w:abstractNumId w:val="1"/>
  </w:num>
  <w:num w:numId="15" w16cid:durableId="10801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AA"/>
    <w:rsid w:val="00016B60"/>
    <w:rsid w:val="00087694"/>
    <w:rsid w:val="000B4B27"/>
    <w:rsid w:val="00112776"/>
    <w:rsid w:val="001675FF"/>
    <w:rsid w:val="00243E5D"/>
    <w:rsid w:val="0029097C"/>
    <w:rsid w:val="002B1947"/>
    <w:rsid w:val="003055D6"/>
    <w:rsid w:val="003D34AC"/>
    <w:rsid w:val="003E2D05"/>
    <w:rsid w:val="0040452B"/>
    <w:rsid w:val="00434192"/>
    <w:rsid w:val="0045282C"/>
    <w:rsid w:val="00482FE1"/>
    <w:rsid w:val="004F5CEA"/>
    <w:rsid w:val="005E7CEF"/>
    <w:rsid w:val="006324AA"/>
    <w:rsid w:val="00644638"/>
    <w:rsid w:val="00666F9E"/>
    <w:rsid w:val="006751F9"/>
    <w:rsid w:val="006D435B"/>
    <w:rsid w:val="006E6446"/>
    <w:rsid w:val="00886CA8"/>
    <w:rsid w:val="008B37D9"/>
    <w:rsid w:val="008D4A34"/>
    <w:rsid w:val="008E1F75"/>
    <w:rsid w:val="00993D60"/>
    <w:rsid w:val="00AA5291"/>
    <w:rsid w:val="00B677DB"/>
    <w:rsid w:val="00BA6BB3"/>
    <w:rsid w:val="00CC3A7F"/>
    <w:rsid w:val="00CD749A"/>
    <w:rsid w:val="00D0162A"/>
    <w:rsid w:val="00D10C10"/>
    <w:rsid w:val="00D54F24"/>
    <w:rsid w:val="00DD0931"/>
    <w:rsid w:val="00DD27AD"/>
    <w:rsid w:val="00E2268F"/>
    <w:rsid w:val="00E80208"/>
    <w:rsid w:val="00E91C6B"/>
    <w:rsid w:val="00E94449"/>
    <w:rsid w:val="00ED382D"/>
    <w:rsid w:val="00F11FE8"/>
    <w:rsid w:val="00F3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54BA2"/>
  <w15:chartTrackingRefBased/>
  <w15:docId w15:val="{42736259-5CC1-488B-B218-00462FDD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60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  <w:style w:type="paragraph" w:customStyle="1" w:styleId="Style1">
    <w:name w:val="Style1"/>
    <w:basedOn w:val="Normal"/>
    <w:qFormat/>
    <w:rsid w:val="00F11FE8"/>
    <w:pPr>
      <w:shd w:val="clear" w:color="auto" w:fill="BFBFBF" w:themeFill="background1" w:themeFillShade="BF"/>
      <w:tabs>
        <w:tab w:val="left" w:pos="1590"/>
      </w:tabs>
      <w:spacing w:after="0"/>
    </w:pPr>
    <w:rPr>
      <w:rFonts w:ascii="Lucida Console" w:hAnsi="Lucida Console"/>
      <w:noProof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DF1D86-1A4E-4BD4-A52E-BB2014216A45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2BBA2-84DE-40D4-A776-1F14CDD4A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294</TotalTime>
  <Pages>5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15</cp:revision>
  <dcterms:created xsi:type="dcterms:W3CDTF">2026-05-02T06:22:00Z</dcterms:created>
  <dcterms:modified xsi:type="dcterms:W3CDTF">2026-05-12T11:05:00Z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